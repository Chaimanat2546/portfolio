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678FF495" w14:textId="1C2D26F8" w:rsidR="00055C6E" w:rsidRPr="00055C6E" w:rsidRDefault="00055C6E" w:rsidP="00055C6E">
      <w:pPr>
        <w:rPr>
          <w:lang w:bidi="th-TH"/>
        </w:rPr>
      </w:pPr>
      <w:r w:rsidRPr="00055C6E">
        <w:rPr>
          <w:rFonts w:hint="cs" w:ascii="TH Sarabun New" w:hAnsi="TH Sarabun New" w:eastAsia="TH Sarabun New" w:cs="TH Sarabun New"/>
          <w:cs/>
          <w:lang w:bidi="th-TH"/>
        </w:rPr>
        <w:t>ครั้งที่</w:t>
      </w:r>
      <w:r w:rsidR="002A4104">
        <w:rPr>
          <w:rFonts w:hint="cs" w:ascii="TH Sarabun New" w:hAnsi="TH Sarabun New" w:eastAsia="TH Sarabun New" w:cs="TH Sarabun New"/>
          <w:cs/>
          <w:lang w:bidi="th-TH"/>
        </w:rPr>
        <w:t xml:space="preserve"> 4</w:t>
      </w:r>
      <w:r w:rsidRPr="00055C6E">
        <w:rPr>
          <w:rFonts w:hint="cs" w:ascii="TH Sarabun New" w:hAnsi="TH Sarabun New" w:eastAsia="TH Sarabun New" w:cs="TH Sarabun New"/>
          <w:cs/>
          <w:lang w:bidi="th-TH"/>
        </w:rPr>
        <w:t>/256</w:t>
      </w:r>
      <w:r w:rsidR="00B84B81">
        <w:rPr>
          <w:rFonts w:hint="cs" w:ascii="TH Sarabun New" w:hAnsi="TH Sarabun New" w:eastAsia="TH Sarabun New" w:cs="TH Sarabun New"/>
          <w:cs/>
          <w:lang w:bidi="th-TH"/>
        </w:rPr>
        <w:t>9</w:t>
      </w:r>
    </w:p>
    <w:p w14:paraId="0A46509A" w14:textId="77777777" w:rsidR="00055C6E" w:rsidRPr="00055C6E" w:rsidRDefault="00055C6E" w:rsidP="00055C6E">
      <w:pPr>
        <w:jc w:val="right"/>
        <w:rPr>
          <w:lang w:bidi="th-TH"/>
        </w:rPr>
      </w:pPr>
    </w:p>
    <w:p w14:paraId="52EA7BEA" w14:textId="77777777" w:rsidR="00055C6E" w:rsidRPr="00055C6E" w:rsidRDefault="00055C6E" w:rsidP="00055C6E">
      <w:pPr>
        <w:jc w:val="right"/>
        <w:rPr>
          <w:lang w:bidi="th-TH"/>
        </w:rPr>
      </w:pPr>
      <w:r w:rsidRPr="00055C6E">
        <w:rPr>
          <w:rFonts w:hint="cs" w:ascii="TH Sarabun New" w:hAnsi="TH Sarabun New" w:eastAsia="TH Sarabun New" w:cs="TH Sarabun New"/>
          <w:cs/>
          <w:lang w:bidi="th-TH"/>
        </w:rPr>
        <w:t>ซิปโค้ด โซลูชั่น</w:t>
      </w:r>
      <w:proofErr w:type="spellStart"/>
      <w:r w:rsidRPr="00055C6E">
        <w:rPr>
          <w:rFonts w:hint="cs" w:ascii="TH Sarabun New" w:hAnsi="TH Sarabun New" w:eastAsia="TH Sarabun New" w:cs="TH Sarabun New"/>
          <w:cs/>
          <w:lang w:bidi="th-TH"/>
        </w:rPr>
        <w:t>ส์</w:t>
      </w:r>
      <w:proofErr w:type="spellEnd"/>
    </w:p>
    <w:p w14:paraId="5502A72B" w14:textId="3C39B890" w:rsidR="00055C6E" w:rsidRDefault="00B84B81" w:rsidP="00055C6E">
      <w:pPr>
        <w:jc w:val="center"/>
        <w:rPr>
          <w:lang w:bidi="th-TH"/>
        </w:rPr>
      </w:pPr>
      <w:r>
        <w:rPr>
          <w:lang w:bidi="th-TH"/>
        </w:rPr>
        <w:t>19</w:t>
      </w:r>
      <w:r w:rsidR="00055C6E" w:rsidRPr="00055C6E">
        <w:rPr>
          <w:lang w:bidi="th-TH"/>
        </w:rPr>
        <w:t xml:space="preserve"> </w:t>
      </w:r>
      <w:r>
        <w:rPr>
          <w:rFonts w:hint="cs" w:ascii="TH Sarabun New" w:hAnsi="TH Sarabun New" w:eastAsia="TH Sarabun New" w:cs="TH Sarabun New"/>
          <w:cs/>
          <w:lang w:bidi="th-TH"/>
        </w:rPr>
        <w:t>กุมภาพันธ์</w:t>
      </w:r>
      <w:r w:rsidR="00055C6E" w:rsidRPr="00055C6E">
        <w:rPr>
          <w:rFonts w:hint="cs" w:ascii="TH Sarabun New" w:hAnsi="TH Sarabun New" w:eastAsia="TH Sarabun New" w:cs="TH Sarabun New"/>
          <w:cs/>
          <w:lang w:bidi="th-TH"/>
        </w:rPr>
        <w:t xml:space="preserve"> 256</w:t>
      </w:r>
      <w:r>
        <w:rPr>
          <w:rFonts w:hint="cs" w:ascii="TH Sarabun New" w:hAnsi="TH Sarabun New" w:eastAsia="TH Sarabun New" w:cs="TH Sarabun New"/>
          <w:cs/>
          <w:lang w:bidi="th-TH"/>
        </w:rPr>
        <w:t>9</w:t>
      </w:r>
    </w:p>
    <w:p w14:paraId="5E538060" w14:textId="0CBD3A8B" w:rsidR="00055C6E" w:rsidRDefault="00055C6E" w:rsidP="00055C6E">
      <w:pPr>
        <w:rPr>
          <w:lang w:bidi="th-TH"/>
        </w:rPr>
      </w:pPr>
      <w:r>
        <w:rPr>
          <w:rFonts w:hint="cs" w:ascii="TH Sarabun New" w:hAnsi="TH Sarabun New" w:eastAsia="TH Sarabun New" w:cs="TH Sarabun New"/>
          <w:cs/>
          <w:lang w:bidi="th-TH"/>
        </w:rPr>
        <w:t>เรื่อง</w:t>
      </w:r>
      <w:r>
        <w:rPr>
          <w:cs/>
          <w:lang w:bidi="th-TH"/>
        </w:rPr>
        <w:tab/>
      </w:r>
      <w:r>
        <w:rPr>
          <w:rFonts w:hint="cs" w:ascii="TH Sarabun New" w:hAnsi="TH Sarabun New" w:eastAsia="TH Sarabun New" w:cs="TH Sarabun New"/>
          <w:cs/>
          <w:lang w:bidi="th-TH"/>
        </w:rPr>
        <w:t xml:space="preserve">ขอเชิญเข้าร่วมประชุมกับ </w:t>
      </w:r>
      <w:r>
        <w:rPr>
          <w:lang w:bidi="th-TH"/>
        </w:rPr>
        <w:t xml:space="preserve">Product Owner </w:t>
      </w:r>
      <w:r>
        <w:rPr>
          <w:rFonts w:hint="cs" w:ascii="TH Sarabun New" w:hAnsi="TH Sarabun New" w:eastAsia="TH Sarabun New" w:cs="TH Sarabun New"/>
          <w:cs/>
          <w:lang w:bidi="th-TH"/>
        </w:rPr>
        <w:t xml:space="preserve">ครั้งที่ </w:t>
      </w:r>
      <w:r w:rsidR="002A4104">
        <w:rPr>
          <w:rFonts w:hint="cs" w:ascii="TH Sarabun New" w:hAnsi="TH Sarabun New" w:eastAsia="TH Sarabun New" w:cs="TH Sarabun New"/>
          <w:cs/>
          <w:lang w:bidi="th-TH"/>
        </w:rPr>
        <w:t>4</w:t>
      </w:r>
      <w:r>
        <w:rPr>
          <w:rFonts w:hint="cs" w:ascii="TH Sarabun New" w:hAnsi="TH Sarabun New" w:eastAsia="TH Sarabun New" w:cs="TH Sarabun New"/>
          <w:cs/>
          <w:lang w:bidi="th-TH"/>
        </w:rPr>
        <w:t>/256</w:t>
      </w:r>
      <w:r w:rsidR="00B84B81">
        <w:rPr>
          <w:rFonts w:hint="cs" w:ascii="TH Sarabun New" w:hAnsi="TH Sarabun New" w:eastAsia="TH Sarabun New" w:cs="TH Sarabun New"/>
          <w:cs/>
          <w:lang w:bidi="th-TH"/>
        </w:rPr>
        <w:t>9</w:t>
      </w:r>
    </w:p>
    <w:p w14:paraId="4DEBE51A" w14:textId="296D5C3E" w:rsidR="00055C6E" w:rsidRDefault="00055C6E" w:rsidP="00055C6E">
      <w:pPr>
        <w:rPr>
          <w:lang w:bidi="th-TH"/>
        </w:rPr>
      </w:pPr>
      <w:r>
        <w:rPr>
          <w:rFonts w:hint="cs" w:ascii="TH Sarabun New" w:hAnsi="TH Sarabun New" w:eastAsia="TH Sarabun New" w:cs="TH Sarabun New"/>
          <w:cs/>
          <w:lang w:bidi="th-TH"/>
        </w:rPr>
        <w:t>เรียน</w:t>
      </w:r>
      <w:r>
        <w:rPr>
          <w:cs/>
          <w:lang w:bidi="th-TH"/>
        </w:rPr>
        <w:tab/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คุณ</w:t>
      </w:r>
      <w:r w:rsidRPr="00055C6E">
        <w:rPr>
          <w:cs/>
          <w:lang w:bidi="th-TH"/>
        </w:rPr>
        <w:t>กฤษณ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า</w:t>
      </w:r>
      <w:r w:rsidRPr="00055C6E">
        <w:rPr>
          <w:cs/>
          <w:lang w:bidi="th-TH"/>
        </w:rPr>
        <w:t xml:space="preserve"> 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อุไรศรีพงศ์</w:t>
      </w:r>
      <w:r>
        <w:rPr>
          <w:rFonts w:hint="cs" w:ascii="TH Sarabun New" w:hAnsi="TH Sarabun New" w:eastAsia="TH Sarabun New" w:cs="TH Sarabun New"/>
          <w:cs/>
          <w:lang w:bidi="th-TH"/>
        </w:rPr>
        <w:t xml:space="preserve"> (</w:t>
      </w:r>
      <w:r>
        <w:rPr>
          <w:lang w:bidi="th-TH"/>
        </w:rPr>
        <w:t>Product Owner</w:t>
      </w:r>
      <w:r>
        <w:rPr>
          <w:rFonts w:hint="cs" w:ascii="TH Sarabun New" w:hAnsi="TH Sarabun New" w:eastAsia="TH Sarabun New" w:cs="TH Sarabun New"/>
          <w:cs/>
          <w:lang w:bidi="th-TH"/>
        </w:rPr>
        <w:t>) ทีมนวัตกรรม และทีม</w:t>
      </w:r>
      <w:r w:rsidRPr="00055C6E">
        <w:rPr>
          <w:rFonts w:hint="cs" w:ascii="TH Sarabun New" w:hAnsi="TH Sarabun New" w:eastAsia="TH Sarabun New" w:cs="TH Sarabun New"/>
          <w:cs/>
          <w:lang w:bidi="th-TH"/>
        </w:rPr>
        <w:t>ซิปโค้ด โซลูชั่น</w:t>
      </w:r>
      <w:proofErr w:type="spellStart"/>
      <w:r w:rsidRPr="00055C6E">
        <w:rPr>
          <w:rFonts w:hint="cs" w:ascii="TH Sarabun New" w:hAnsi="TH Sarabun New" w:eastAsia="TH Sarabun New" w:cs="TH Sarabun New"/>
          <w:cs/>
          <w:lang w:bidi="th-TH"/>
        </w:rPr>
        <w:t>ส์</w:t>
      </w:r>
      <w:proofErr w:type="spellEnd"/>
    </w:p>
    <w:p w14:paraId="12A1C1B6" w14:textId="3E9F7409" w:rsidR="00055C6E" w:rsidRDefault="00055C6E" w:rsidP="002A4104">
      <w:pPr>
        <w:spacing w:after="0"/>
        <w:rPr>
          <w:lang w:bidi="th-TH"/>
        </w:rPr>
      </w:pPr>
      <w:r>
        <w:rPr>
          <w:rFonts w:hint="cs" w:ascii="TH Sarabun New" w:hAnsi="TH Sarabun New" w:eastAsia="TH Sarabun New" w:cs="TH Sarabun New"/>
          <w:cs/>
          <w:lang w:bidi="th-TH"/>
        </w:rPr>
        <w:t>สิ่งที่แนบมา</w:t>
      </w:r>
      <w:r>
        <w:rPr>
          <w:cs/>
          <w:lang w:bidi="th-TH"/>
        </w:rPr>
        <w:tab/>
      </w:r>
      <w:r>
        <w:rPr>
          <w:rFonts w:hint="cs" w:ascii="TH Sarabun New" w:hAnsi="TH Sarabun New" w:eastAsia="TH Sarabun New" w:cs="TH Sarabun New"/>
          <w:cs/>
          <w:lang w:bidi="th-TH"/>
        </w:rPr>
        <w:t xml:space="preserve">1. ระเบียบวาระการประชุมกับ </w:t>
      </w:r>
      <w:r>
        <w:rPr>
          <w:lang w:bidi="th-TH"/>
        </w:rPr>
        <w:t xml:space="preserve">Product Owner </w:t>
      </w:r>
      <w:r>
        <w:rPr>
          <w:rFonts w:hint="cs" w:ascii="TH Sarabun New" w:hAnsi="TH Sarabun New" w:eastAsia="TH Sarabun New" w:cs="TH Sarabun New"/>
          <w:cs/>
          <w:lang w:bidi="th-TH"/>
        </w:rPr>
        <w:t xml:space="preserve">ครั้งที่ </w:t>
      </w:r>
      <w:r w:rsidR="002A4104">
        <w:rPr>
          <w:rFonts w:hint="cs" w:ascii="TH Sarabun New" w:hAnsi="TH Sarabun New" w:eastAsia="TH Sarabun New" w:cs="TH Sarabun New"/>
          <w:cs/>
          <w:lang w:bidi="th-TH"/>
        </w:rPr>
        <w:t>4</w:t>
      </w:r>
      <w:r>
        <w:rPr>
          <w:rFonts w:hint="cs" w:ascii="TH Sarabun New" w:hAnsi="TH Sarabun New" w:eastAsia="TH Sarabun New" w:cs="TH Sarabun New"/>
          <w:cs/>
          <w:lang w:bidi="th-TH"/>
        </w:rPr>
        <w:t>/256</w:t>
      </w:r>
      <w:r w:rsidR="00B84B81">
        <w:rPr>
          <w:rFonts w:hint="cs" w:ascii="TH Sarabun New" w:hAnsi="TH Sarabun New" w:eastAsia="TH Sarabun New" w:cs="TH Sarabun New"/>
          <w:cs/>
          <w:lang w:bidi="th-TH"/>
        </w:rPr>
        <w:t>9</w:t>
      </w:r>
      <w:r>
        <w:rPr>
          <w:rFonts w:hint="cs" w:ascii="TH Sarabun New" w:hAnsi="TH Sarabun New" w:eastAsia="TH Sarabun New" w:cs="TH Sarabun New"/>
          <w:cs/>
          <w:lang w:bidi="th-TH"/>
        </w:rPr>
        <w:t xml:space="preserve"> จำนวน 1 ฉบับ</w:t>
      </w:r>
    </w:p>
    <w:p w14:paraId="7664FD42" w14:textId="2103734F" w:rsidR="002A4104" w:rsidRDefault="002A4104" w:rsidP="002A4104">
      <w:pPr>
        <w:spacing w:after="0"/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  <w:t xml:space="preserve">2. </w:t>
      </w:r>
      <w:r w:rsidRPr="002A4104">
        <w:rPr>
          <w:cs/>
          <w:lang w:bidi="th-TH"/>
        </w:rPr>
        <w:t xml:space="preserve">รับรองรายงานการประชุมกับ </w:t>
      </w:r>
      <w:r w:rsidRPr="002A4104">
        <w:t xml:space="preserve">Product Owner </w:t>
      </w:r>
      <w:r w:rsidRPr="002A4104">
        <w:rPr>
          <w:cs/>
          <w:lang w:bidi="th-TH"/>
        </w:rPr>
        <w:t xml:space="preserve">ครั้งที่ </w:t>
      </w:r>
      <w:r>
        <w:rPr>
          <w:rFonts w:hint="cs" w:ascii="TH Sarabun New" w:hAnsi="TH Sarabun New" w:eastAsia="TH Sarabun New" w:cs="TH Sarabun New"/>
          <w:cs/>
          <w:lang w:bidi="th-TH"/>
        </w:rPr>
        <w:t>1</w:t>
      </w:r>
      <w:r w:rsidRPr="002A4104">
        <w:t xml:space="preserve">/2569 </w:t>
      </w:r>
      <w:r w:rsidRPr="002A4104">
        <w:rPr>
          <w:cs/>
          <w:lang w:bidi="th-TH"/>
        </w:rPr>
        <w:t>จ</w:t>
      </w:r>
      <w:r>
        <w:rPr>
          <w:rFonts w:hint="cs" w:ascii="TH Sarabun New" w:hAnsi="TH Sarabun New" w:eastAsia="TH Sarabun New" w:cs="TH Sarabun New"/>
          <w:cs/>
          <w:lang w:bidi="th-TH"/>
        </w:rPr>
        <w:t>ำ</w:t>
      </w:r>
      <w:r w:rsidRPr="002A4104">
        <w:rPr>
          <w:cs/>
          <w:lang w:bidi="th-TH"/>
        </w:rPr>
        <w:t xml:space="preserve">นวน </w:t>
      </w:r>
      <w:r w:rsidRPr="002A4104">
        <w:t xml:space="preserve">1 </w:t>
      </w:r>
      <w:r w:rsidRPr="002A4104">
        <w:rPr>
          <w:cs/>
          <w:lang w:bidi="th-TH"/>
        </w:rPr>
        <w:t>ฉบับ</w:t>
      </w:r>
    </w:p>
    <w:p w14:paraId="3940F63E" w14:textId="537A4F06" w:rsidR="00055C6E" w:rsidRDefault="00055C6E" w:rsidP="00055C6E">
      <w:pPr>
        <w:jc w:val="thaiDistribute"/>
        <w:rPr>
          <w:lang w:bidi="th-TH"/>
        </w:rPr>
      </w:pPr>
      <w:r>
        <w:rPr>
          <w:cs/>
          <w:lang w:bidi="th-TH"/>
        </w:rPr>
        <w:tab/>
      </w:r>
      <w:r>
        <w:rPr>
          <w:rFonts w:hint="cs" w:ascii="TH Sarabun New" w:hAnsi="TH Sarabun New" w:eastAsia="TH Sarabun New" w:cs="TH Sarabun New"/>
          <w:cs/>
          <w:lang w:bidi="th-TH"/>
        </w:rPr>
        <w:t>เนื่องด้วย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นางสาวอมรพรรณ น้อยเจริญ</w:t>
      </w:r>
      <w:r w:rsidRPr="00055C6E">
        <w:rPr>
          <w:cs/>
          <w:lang w:bidi="th-TH"/>
        </w:rPr>
        <w:t xml:space="preserve"> (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สมาชิกทีม</w:t>
      </w:r>
      <w:r w:rsidR="00F33A54" w:rsidRPr="00055C6E">
        <w:rPr>
          <w:rFonts w:hint="cs" w:ascii="TH Sarabun New" w:hAnsi="TH Sarabun New" w:eastAsia="TH Sarabun New" w:cs="TH Sarabun New"/>
          <w:cs/>
          <w:lang w:bidi="th-TH"/>
        </w:rPr>
        <w:t>ซิปโค้ด โซลูชั่น</w:t>
      </w:r>
      <w:proofErr w:type="spellStart"/>
      <w:r w:rsidR="00F33A54" w:rsidRPr="00055C6E">
        <w:rPr>
          <w:rFonts w:hint="cs" w:ascii="TH Sarabun New" w:hAnsi="TH Sarabun New" w:eastAsia="TH Sarabun New" w:cs="TH Sarabun New"/>
          <w:cs/>
          <w:lang w:bidi="th-TH"/>
        </w:rPr>
        <w:t>ส์</w:t>
      </w:r>
      <w:proofErr w:type="spellEnd"/>
      <w:r w:rsidRPr="00055C6E">
        <w:rPr>
          <w:lang w:bidi="th-TH"/>
        </w:rPr>
        <w:t xml:space="preserve">) </w:t>
      </w:r>
      <w:r w:rsidRPr="00055C6E">
        <w:rPr>
          <w:cs/>
          <w:lang w:bidi="th-TH"/>
        </w:rPr>
        <w:t>ได้ก</w:t>
      </w:r>
      <w:r>
        <w:rPr>
          <w:rFonts w:hint="cs" w:ascii="TH Sarabun New" w:hAnsi="TH Sarabun New" w:eastAsia="TH Sarabun New" w:cs="TH Sarabun New"/>
          <w:cs/>
          <w:lang w:bidi="th-TH"/>
        </w:rPr>
        <w:t>ำ</w:t>
      </w:r>
      <w:r w:rsidRPr="00055C6E">
        <w:rPr>
          <w:cs/>
          <w:lang w:bidi="th-TH"/>
        </w:rPr>
        <w:t>หนดให้มีการประชุมของสมาชิกทีมซิปโค้ด โซลูชั่น</w:t>
      </w:r>
      <w:proofErr w:type="spellStart"/>
      <w:r w:rsidRPr="00055C6E">
        <w:rPr>
          <w:cs/>
          <w:lang w:bidi="th-TH"/>
        </w:rPr>
        <w:t>ส์</w:t>
      </w:r>
      <w:proofErr w:type="spellEnd"/>
      <w:r w:rsidRPr="00055C6E">
        <w:rPr>
          <w:cs/>
          <w:lang w:bidi="th-TH"/>
        </w:rPr>
        <w:t xml:space="preserve"> กับ </w:t>
      </w:r>
      <w:r w:rsidRPr="00055C6E">
        <w:rPr>
          <w:lang w:bidi="th-TH"/>
        </w:rPr>
        <w:t xml:space="preserve">Product Owner </w:t>
      </w:r>
      <w:r w:rsidRPr="00055C6E">
        <w:rPr>
          <w:cs/>
          <w:lang w:bidi="th-TH"/>
        </w:rPr>
        <w:t xml:space="preserve">ครั้งที่ </w:t>
      </w:r>
      <w:r w:rsidR="002A4104">
        <w:rPr>
          <w:rFonts w:hint="cs" w:ascii="TH Sarabun New" w:hAnsi="TH Sarabun New" w:eastAsia="TH Sarabun New" w:cs="TH Sarabun New"/>
          <w:cs/>
          <w:lang w:bidi="th-TH"/>
        </w:rPr>
        <w:t>4</w:t>
      </w:r>
      <w:r w:rsidRPr="00055C6E">
        <w:rPr>
          <w:lang w:bidi="th-TH"/>
        </w:rPr>
        <w:t>/256</w:t>
      </w:r>
      <w:r>
        <w:rPr>
          <w:lang w:bidi="th-TH"/>
        </w:rPr>
        <w:t>8</w:t>
      </w:r>
      <w:r w:rsidRPr="00055C6E">
        <w:rPr>
          <w:lang w:bidi="th-TH"/>
        </w:rPr>
        <w:t xml:space="preserve"> </w:t>
      </w:r>
      <w:r w:rsidRPr="00055C6E">
        <w:rPr>
          <w:cs/>
          <w:lang w:bidi="th-TH"/>
        </w:rPr>
        <w:t>ในวัน</w:t>
      </w:r>
      <w:r w:rsidR="00B84B81">
        <w:rPr>
          <w:rFonts w:hint="cs" w:ascii="TH Sarabun New" w:hAnsi="TH Sarabun New" w:eastAsia="TH Sarabun New" w:cs="TH Sarabun New"/>
          <w:cs/>
          <w:lang w:bidi="th-TH"/>
        </w:rPr>
        <w:t>พฤหัสบดี</w:t>
      </w:r>
      <w:r w:rsidR="00F33A54">
        <w:rPr>
          <w:cs/>
          <w:lang w:bidi="th-TH"/>
        </w:rPr>
        <w:br/>
      </w:r>
      <w:r w:rsidRPr="00055C6E">
        <w:rPr>
          <w:cs/>
          <w:lang w:bidi="th-TH"/>
        </w:rPr>
        <w:t xml:space="preserve">ที่ </w:t>
      </w:r>
      <w:r w:rsidR="00B84B81">
        <w:rPr>
          <w:rFonts w:hint="cs" w:ascii="TH Sarabun New" w:hAnsi="TH Sarabun New" w:eastAsia="TH Sarabun New" w:cs="TH Sarabun New"/>
          <w:cs/>
          <w:lang w:bidi="th-TH"/>
        </w:rPr>
        <w:t>19</w:t>
      </w:r>
      <w:r w:rsidRPr="00055C6E">
        <w:rPr>
          <w:lang w:bidi="th-TH"/>
        </w:rPr>
        <w:t xml:space="preserve"> </w:t>
      </w:r>
      <w:r w:rsidR="00B84B81">
        <w:rPr>
          <w:rFonts w:hint="cs" w:ascii="TH Sarabun New" w:hAnsi="TH Sarabun New" w:eastAsia="TH Sarabun New" w:cs="TH Sarabun New"/>
          <w:cs/>
          <w:lang w:bidi="th-TH"/>
        </w:rPr>
        <w:t>กุมภาพันธ์</w:t>
      </w:r>
      <w:r w:rsidRPr="00055C6E">
        <w:rPr>
          <w:cs/>
          <w:lang w:bidi="th-TH"/>
        </w:rPr>
        <w:t xml:space="preserve"> พ.ศ. </w:t>
      </w:r>
      <w:r w:rsidRPr="00055C6E">
        <w:rPr>
          <w:lang w:bidi="th-TH"/>
        </w:rPr>
        <w:t>256</w:t>
      </w:r>
      <w:r w:rsidR="00B84B81">
        <w:rPr>
          <w:lang w:bidi="th-TH"/>
        </w:rPr>
        <w:t>9</w:t>
      </w:r>
      <w:r w:rsidRPr="00055C6E">
        <w:rPr>
          <w:lang w:bidi="th-TH"/>
        </w:rPr>
        <w:t xml:space="preserve"> </w:t>
      </w:r>
      <w:r w:rsidRPr="00055C6E">
        <w:rPr>
          <w:cs/>
          <w:lang w:bidi="th-TH"/>
        </w:rPr>
        <w:t xml:space="preserve">เวลา </w:t>
      </w:r>
      <w:r w:rsidRPr="00055C6E">
        <w:rPr>
          <w:lang w:bidi="th-TH"/>
        </w:rPr>
        <w:t xml:space="preserve">20.30 – 21.30 </w:t>
      </w:r>
      <w:r w:rsidRPr="00055C6E">
        <w:rPr>
          <w:cs/>
          <w:lang w:bidi="th-TH"/>
        </w:rPr>
        <w:t xml:space="preserve">น. ในรูปแบบออนไลน์ ผ่านแอปพลิเคชัน </w:t>
      </w:r>
      <w:r w:rsidRPr="00055C6E">
        <w:rPr>
          <w:lang w:bidi="th-TH"/>
        </w:rPr>
        <w:t xml:space="preserve">Google Meet </w:t>
      </w:r>
      <w:r w:rsidRPr="00055C6E">
        <w:rPr>
          <w:cs/>
          <w:lang w:bidi="th-TH"/>
        </w:rPr>
        <w:t>เพื</w:t>
      </w:r>
      <w:r>
        <w:rPr>
          <w:rFonts w:hint="cs" w:ascii="TH Sarabun New" w:hAnsi="TH Sarabun New" w:eastAsia="TH Sarabun New" w:cs="TH Sarabun New"/>
          <w:cs/>
          <w:lang w:bidi="th-TH"/>
        </w:rPr>
        <w:t>่</w:t>
      </w:r>
      <w:r w:rsidRPr="00055C6E">
        <w:rPr>
          <w:cs/>
          <w:lang w:bidi="th-TH"/>
        </w:rPr>
        <w:t>อพิจารณาถึง</w:t>
      </w:r>
      <w:r w:rsidRPr="00055C6E">
        <w:rPr>
          <w:lang w:bidi="th-TH"/>
        </w:rPr>
        <w:t xml:space="preserve"> </w:t>
      </w:r>
      <w:r w:rsidRPr="00055C6E">
        <w:rPr>
          <w:cs/>
          <w:lang w:bidi="th-TH"/>
        </w:rPr>
        <w:t>ประเด็นส</w:t>
      </w:r>
      <w:r>
        <w:rPr>
          <w:rFonts w:hint="cs" w:ascii="TH Sarabun New" w:hAnsi="TH Sarabun New" w:eastAsia="TH Sarabun New" w:cs="TH Sarabun New"/>
          <w:cs/>
          <w:lang w:bidi="th-TH"/>
        </w:rPr>
        <w:t>ำ</w:t>
      </w:r>
      <w:r w:rsidRPr="00055C6E">
        <w:rPr>
          <w:cs/>
          <w:lang w:bidi="th-TH"/>
        </w:rPr>
        <w:t>คัญตามระเบียบวาระการประชุม</w:t>
      </w:r>
      <w:r w:rsidRPr="00055C6E">
        <w:rPr>
          <w:lang w:bidi="th-TH"/>
        </w:rPr>
        <w:t xml:space="preserve"> </w:t>
      </w:r>
    </w:p>
    <w:p w14:paraId="55A874BC" w14:textId="7802A969" w:rsidR="00055C6E" w:rsidRDefault="00055C6E" w:rsidP="00055C6E">
      <w:pPr>
        <w:ind w:firstLine="720"/>
        <w:jc w:val="thaiDistribute"/>
        <w:rPr>
          <w:lang w:bidi="th-TH"/>
        </w:rPr>
      </w:pPr>
      <w:r w:rsidRPr="00055C6E">
        <w:rPr>
          <w:cs/>
          <w:lang w:bidi="th-TH"/>
        </w:rPr>
        <w:t>ดังนั</w:t>
      </w:r>
      <w:r>
        <w:rPr>
          <w:rFonts w:hint="cs" w:ascii="TH Sarabun New" w:hAnsi="TH Sarabun New" w:eastAsia="TH Sarabun New" w:cs="TH Sarabun New"/>
          <w:cs/>
          <w:lang w:bidi="th-TH"/>
        </w:rPr>
        <w:t>้</w:t>
      </w:r>
      <w:r w:rsidRPr="00055C6E">
        <w:rPr>
          <w:cs/>
          <w:lang w:bidi="th-TH"/>
        </w:rPr>
        <w:t>น จึงขอเรียนเชิญ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คุณ</w:t>
      </w:r>
      <w:r w:rsidR="00F33A54" w:rsidRPr="00055C6E">
        <w:rPr>
          <w:cs/>
          <w:lang w:bidi="th-TH"/>
        </w:rPr>
        <w:t>กฤษณ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า</w:t>
      </w:r>
      <w:r w:rsidR="00F33A54" w:rsidRPr="00055C6E">
        <w:rPr>
          <w:cs/>
          <w:lang w:bidi="th-TH"/>
        </w:rPr>
        <w:t xml:space="preserve"> 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>อุไรศรีพงศ์ (</w:t>
      </w:r>
      <w:r w:rsidR="00F33A54">
        <w:rPr>
          <w:lang w:bidi="th-TH"/>
        </w:rPr>
        <w:t>Product Owner</w:t>
      </w:r>
      <w:r w:rsidR="00F33A54">
        <w:rPr>
          <w:rFonts w:hint="cs" w:ascii="TH Sarabun New" w:hAnsi="TH Sarabun New" w:eastAsia="TH Sarabun New" w:cs="TH Sarabun New"/>
          <w:cs/>
          <w:lang w:bidi="th-TH"/>
        </w:rPr>
        <w:t xml:space="preserve">) ทีมนวัตกรรม </w:t>
      </w:r>
      <w:r w:rsidRPr="00055C6E">
        <w:rPr>
          <w:cs/>
          <w:lang w:bidi="th-TH"/>
        </w:rPr>
        <w:t>และสมาชิกทีมซิปโค้ด โซลูชั่น</w:t>
      </w:r>
      <w:proofErr w:type="spellStart"/>
      <w:r w:rsidRPr="00055C6E">
        <w:rPr>
          <w:cs/>
          <w:lang w:bidi="th-TH"/>
        </w:rPr>
        <w:t>ส์</w:t>
      </w:r>
      <w:proofErr w:type="spellEnd"/>
      <w:r w:rsidRPr="00055C6E">
        <w:rPr>
          <w:cs/>
          <w:lang w:bidi="th-TH"/>
        </w:rPr>
        <w:t xml:space="preserve"> ทุกท่านเข้าร่วมการประชุมตามวัน เวลา และช่องทางที่ได้กล่าวไปข้างต้น จึงเรียนมาเพื่อทราบ</w:t>
      </w:r>
    </w:p>
    <w:p w14:paraId="0179D252" w14:textId="226C3FDF" w:rsidR="00055C6E" w:rsidRDefault="00055C6E" w:rsidP="00055C6E">
      <w:pPr>
        <w:ind w:firstLine="720"/>
        <w:jc w:val="thaiDistribute"/>
        <w:rPr>
          <w:lang w:bidi="th-TH"/>
        </w:rPr>
      </w:pPr>
    </w:p>
    <w:tbl>
      <w:tblPr>
        <w:tblStyle w:val="a9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</w:tblGrid>
      <w:tr w:rsidR="0070530C" w14:paraId="08032F81" w14:textId="77777777" w:rsidTr="0070530C">
        <w:tc>
          <w:tcPr>
            <w:tcW w:w="2978" w:type="dxa"/>
          </w:tcPr>
          <w:p w14:paraId="7210C284" w14:textId="2F588257" w:rsidR="0070530C" w:rsidRDefault="0070530C" w:rsidP="0070530C">
            <w:pPr>
              <w:jc w:val="center"/>
              <w:rPr>
                <w:lang w:bidi="th-TH"/>
              </w:rPr>
            </w:pPr>
            <w:r>
              <w:rPr>
                <w:rFonts w:hint="cs" w:ascii="TH Sarabun New" w:hAnsi="TH Sarabun New" w:eastAsia="TH Sarabun New" w:cs="TH Sarabun New"/>
                <w:cs/>
                <w:lang w:bidi="th-TH"/>
              </w:rPr>
              <w:t>ขอแสดงความนับถือ</w:t>
            </w:r>
          </w:p>
        </w:tc>
      </w:tr>
      <w:tr w:rsidR="0070530C" w14:paraId="699BC73E" w14:textId="77777777" w:rsidTr="0070530C">
        <w:trPr>
          <w:trHeight w:val="974"/>
        </w:trPr>
        <w:tc>
          <w:tcPr>
            <w:tcW w:w="2978" w:type="dxa"/>
            <w:vAlign w:val="bottom"/>
          </w:tcPr>
          <w:p w14:paraId="7D420A8D" w14:textId="2DDB11F9" w:rsidR="0070530C" w:rsidRDefault="0070530C" w:rsidP="0070530C">
            <w:pPr>
              <w:jc w:val="center"/>
              <w:rPr>
                <w:lang w:bidi="th-TH"/>
              </w:rPr>
            </w:pPr>
            <w:r w:rsidRPr="002878CC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73600" behindDoc="0" locked="0" layoutInCell="1" allowOverlap="1" wp14:anchorId="77621814" wp14:editId="78CE1ADD">
                  <wp:simplePos x="0" y="0"/>
                  <wp:positionH relativeFrom="column">
                    <wp:posOffset>412750</wp:posOffset>
                  </wp:positionH>
                  <wp:positionV relativeFrom="paragraph">
                    <wp:posOffset>-264795</wp:posOffset>
                  </wp:positionV>
                  <wp:extent cx="893445" cy="325120"/>
                  <wp:effectExtent l="0" t="0" r="1905" b="0"/>
                  <wp:wrapNone/>
                  <wp:docPr id="1003968830" name="รูปภาพ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3968830" name="รูปภาพ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325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 w:ascii="TH Sarabun New" w:hAnsi="TH Sarabun New" w:eastAsia="TH Sarabun New" w:cs="TH Sarabun New"/>
                <w:cs/>
                <w:lang w:bidi="th-TH"/>
              </w:rPr>
              <w:t>.................................</w:t>
            </w:r>
            <w:r w:rsidRPr="002878CC">
              <w:rPr>
                <w:noProof/>
                <w:sz w:val="30"/>
                <w:szCs w:val="30"/>
              </w:rPr>
              <w:t xml:space="preserve"> </w:t>
            </w:r>
            <w:r>
              <w:rPr>
                <w:rFonts w:hint="cs" w:ascii="TH Sarabun New" w:hAnsi="TH Sarabun New" w:eastAsia="TH Sarabun New" w:cs="TH Sarabun New"/>
                <w:cs/>
                <w:lang w:bidi="th-TH"/>
              </w:rPr>
              <w:t>......</w:t>
            </w:r>
          </w:p>
        </w:tc>
      </w:tr>
      <w:tr w:rsidR="0070530C" w14:paraId="27C84E9F" w14:textId="77777777" w:rsidTr="0070530C">
        <w:tc>
          <w:tcPr>
            <w:tcW w:w="2978" w:type="dxa"/>
          </w:tcPr>
          <w:p w14:paraId="13EFDBCF" w14:textId="07479BA0" w:rsidR="0070530C" w:rsidRDefault="0070530C" w:rsidP="0070530C">
            <w:pPr>
              <w:jc w:val="center"/>
              <w:rPr>
                <w:lang w:bidi="th-TH"/>
              </w:rPr>
            </w:pPr>
            <w:r>
              <w:rPr>
                <w:rFonts w:hint="cs" w:ascii="TH Sarabun New" w:hAnsi="TH Sarabun New" w:eastAsia="TH Sarabun New" w:cs="TH Sarabun New"/>
                <w:cs/>
                <w:lang w:bidi="th-TH"/>
              </w:rPr>
              <w:t>(</w:t>
            </w:r>
            <w:r w:rsidR="00F33A54">
              <w:rPr>
                <w:rFonts w:hint="cs" w:ascii="TH Sarabun New" w:hAnsi="TH Sarabun New" w:eastAsia="TH Sarabun New" w:cs="TH Sarabun New"/>
                <w:cs/>
                <w:lang w:bidi="th-TH"/>
              </w:rPr>
              <w:t>นางสาวอมรพรรณ น้อยเจริญ</w:t>
            </w:r>
            <w:r>
              <w:rPr>
                <w:rFonts w:hint="cs" w:ascii="TH Sarabun New" w:hAnsi="TH Sarabun New" w:eastAsia="TH Sarabun New" w:cs="TH Sarabun New"/>
                <w:cs/>
                <w:lang w:bidi="th-TH"/>
              </w:rPr>
              <w:t>)</w:t>
            </w:r>
          </w:p>
          <w:p w14:paraId="183797D4" w14:textId="49B0A414" w:rsidR="0070530C" w:rsidRDefault="00F33A54" w:rsidP="0070530C">
            <w:pPr>
              <w:jc w:val="center"/>
              <w:rPr>
                <w:lang w:bidi="th-TH"/>
              </w:rPr>
            </w:pPr>
            <w:r>
              <w:rPr>
                <w:rFonts w:hint="cs" w:ascii="TH Sarabun New" w:hAnsi="TH Sarabun New" w:eastAsia="TH Sarabun New" w:cs="TH Sarabun New"/>
                <w:cs/>
                <w:lang w:bidi="th-TH"/>
              </w:rPr>
              <w:t>สมาชิกทีม</w:t>
            </w:r>
            <w:r w:rsidRPr="00055C6E">
              <w:rPr>
                <w:rFonts w:hint="cs" w:ascii="TH Sarabun New" w:hAnsi="TH Sarabun New" w:eastAsia="TH Sarabun New" w:cs="TH Sarabun New"/>
                <w:cs/>
                <w:lang w:bidi="th-TH"/>
              </w:rPr>
              <w:t>ซิปโค้ด โซลูชั่น</w:t>
            </w:r>
            <w:proofErr w:type="spellStart"/>
            <w:r w:rsidRPr="00055C6E">
              <w:rPr>
                <w:rFonts w:hint="cs" w:ascii="TH Sarabun New" w:hAnsi="TH Sarabun New" w:eastAsia="TH Sarabun New" w:cs="TH Sarabun New"/>
                <w:cs/>
                <w:lang w:bidi="th-TH"/>
              </w:rPr>
              <w:t>ส์</w:t>
            </w:r>
            <w:proofErr w:type="spellEnd"/>
          </w:p>
        </w:tc>
      </w:tr>
    </w:tbl>
    <w:p w14:paraId="7065C1FE" w14:textId="77777777" w:rsidR="00055C6E" w:rsidRPr="00055C6E" w:rsidRDefault="00055C6E" w:rsidP="00055C6E">
      <w:pPr>
        <w:ind w:firstLine="720"/>
        <w:jc w:val="thaiDistribute"/>
        <w:rPr>
          <w:cs/>
          <w:lang w:bidi="th-TH"/>
        </w:rPr>
      </w:pPr>
    </w:p>
    <w:p w14:paraId="58AC7ADC" w14:textId="6DC0F920" w:rsidR="00055C6E" w:rsidRPr="00055C6E" w:rsidRDefault="00055C6E" w:rsidP="00055C6E">
      <w:pPr>
        <w:rPr>
          <w:cs/>
          <w:lang w:bidi="th-TH"/>
        </w:rPr>
      </w:pPr>
    </w:p>
    <w:p w14:paraId="0612E5EE" w14:textId="25EC1C2E" w:rsidR="0070530C" w:rsidRDefault="0070530C" w:rsidP="002878CC">
      <w:pPr>
        <w:jc w:val="center"/>
        <w:rPr>
          <w:b/>
          <w:bCs/>
          <w:sz w:val="40"/>
          <w:szCs w:val="40"/>
          <w:lang w:bidi="th-TH"/>
        </w:rPr>
      </w:pPr>
      <w:r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lastRenderedPageBreak/>
        <w:t>ระเบียบวาระการประชุม</w:t>
      </w:r>
    </w:p>
    <w:p w14:paraId="235A1133" w14:textId="6E57EAE1" w:rsidR="0070530C" w:rsidRDefault="00F33A54" w:rsidP="00F33A54">
      <w:pPr>
        <w:jc w:val="center"/>
        <w:rPr>
          <w:b/>
          <w:bCs/>
          <w:sz w:val="40"/>
          <w:szCs w:val="40"/>
          <w:lang w:bidi="th-TH"/>
        </w:rPr>
      </w:pPr>
      <w:r w:rsidRPr="00F33A54">
        <w:rPr>
          <w:b/>
          <w:bCs/>
          <w:sz w:val="40"/>
          <w:szCs w:val="40"/>
          <w:cs/>
          <w:lang w:bidi="th-TH"/>
        </w:rPr>
        <w:t xml:space="preserve">ทีมนวัตกรรม </w:t>
      </w:r>
      <w:r w:rsidRPr="00F33A54">
        <w:rPr>
          <w:b/>
          <w:bCs/>
          <w:sz w:val="40"/>
          <w:szCs w:val="40"/>
          <w:lang w:bidi="th-TH"/>
        </w:rPr>
        <w:t xml:space="preserve">Triage Nursing Go </w:t>
      </w:r>
      <w:r w:rsidR="0070530C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กับทีมซิปโค้ด โซลูชั่น</w:t>
      </w:r>
      <w:proofErr w:type="spellStart"/>
      <w:r w:rsidR="0070530C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ส์</w:t>
      </w:r>
      <w:proofErr w:type="spellEnd"/>
      <w:r w:rsidR="0070530C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 xml:space="preserve"> ครั้งที่ </w:t>
      </w:r>
      <w:r w:rsidR="00B84B81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4</w:t>
      </w:r>
      <w:r w:rsidR="0070530C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/256</w:t>
      </w:r>
      <w:r w:rsidR="00B84B81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9</w:t>
      </w:r>
    </w:p>
    <w:p w14:paraId="4536D2DF" w14:textId="03E486EB" w:rsidR="0070530C" w:rsidRDefault="0070530C" w:rsidP="002878CC">
      <w:pPr>
        <w:jc w:val="center"/>
        <w:rPr>
          <w:b/>
          <w:bCs/>
          <w:sz w:val="40"/>
          <w:szCs w:val="40"/>
          <w:lang w:bidi="th-TH"/>
        </w:rPr>
      </w:pPr>
      <w:r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วัน</w:t>
      </w:r>
      <w:r w:rsidR="002A4104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พฤหัสบดี</w:t>
      </w:r>
      <w:r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 xml:space="preserve">ที่ </w:t>
      </w:r>
      <w:r w:rsidR="002A4104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19</w:t>
      </w:r>
      <w:r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 xml:space="preserve"> </w:t>
      </w:r>
      <w:r w:rsidR="00F33A54"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>กุมภาพันธ์</w:t>
      </w:r>
      <w:r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 xml:space="preserve"> พ.ศ. 2569 เวลา 20.30 - 21.30 น.</w:t>
      </w:r>
    </w:p>
    <w:p w14:paraId="4882B648" w14:textId="69204ED3" w:rsidR="0070530C" w:rsidRDefault="0070530C" w:rsidP="002878CC">
      <w:pPr>
        <w:jc w:val="center"/>
        <w:rPr>
          <w:b/>
          <w:bCs/>
          <w:sz w:val="40"/>
          <w:szCs w:val="40"/>
          <w:lang w:bidi="th-TH"/>
        </w:rPr>
      </w:pPr>
      <w:r>
        <w:rPr>
          <w:rFonts w:hint="cs" w:ascii="TH Sarabun New" w:hAnsi="TH Sarabun New" w:eastAsia="TH Sarabun New" w:cs="TH Sarabun New"/>
          <w:b/>
          <w:bCs/>
          <w:sz w:val="40"/>
          <w:szCs w:val="40"/>
          <w:cs/>
          <w:lang w:bidi="th-TH"/>
        </w:rPr>
        <w:t xml:space="preserve">ประชุมรูปแบบออนไลน์ ผ่านแอปพลิเคชัน </w:t>
      </w:r>
      <w:r>
        <w:rPr>
          <w:b/>
          <w:bCs/>
          <w:sz w:val="40"/>
          <w:szCs w:val="40"/>
          <w:lang w:bidi="th-TH"/>
        </w:rPr>
        <w:t>Google Meet</w:t>
      </w:r>
    </w:p>
    <w:p w14:paraId="6CBD8214" w14:textId="77777777" w:rsidR="0038380B" w:rsidRPr="002878CC" w:rsidRDefault="0038380B" w:rsidP="002878CC">
      <w:pPr>
        <w:spacing w:line="240" w:lineRule="auto"/>
        <w:rPr>
          <w:sz w:val="40"/>
          <w:szCs w:val="40"/>
        </w:rPr>
      </w:pPr>
      <w:r w:rsidRPr="002878CC">
        <w:rPr>
          <w:sz w:val="40"/>
          <w:szCs w:val="40"/>
          <w:cs/>
        </w:rPr>
        <w:tab/>
      </w:r>
      <w:r w:rsidRPr="002878CC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96CEF" wp14:editId="4694DE45">
                <wp:simplePos x="0" y="0"/>
                <wp:positionH relativeFrom="margin">
                  <wp:align>left</wp:align>
                </wp:positionH>
                <wp:positionV relativeFrom="paragraph">
                  <wp:posOffset>133985</wp:posOffset>
                </wp:positionV>
                <wp:extent cx="5486400" cy="28575"/>
                <wp:effectExtent l="0" t="0" r="19050" b="28575"/>
                <wp:wrapNone/>
                <wp:docPr id="1654776814" name="Straight Connector 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B15B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55pt" to="6in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878CC">
        <w:rPr>
          <w:sz w:val="40"/>
          <w:szCs w:val="40"/>
          <w:cs/>
        </w:rPr>
        <w:tab/>
      </w:r>
    </w:p>
    <w:p w14:paraId="2B14FFD9" w14:textId="50D15EC7" w:rsidR="0038380B" w:rsidRPr="00006980" w:rsidRDefault="00006980" w:rsidP="002878CC">
      <w:pPr>
        <w:rPr>
          <w:b/>
          <w:bCs/>
          <w:sz w:val="36"/>
          <w:szCs w:val="36"/>
          <w:lang w:bidi="th-TH"/>
        </w:rPr>
      </w:pPr>
      <w:r w:rsidRPr="00006980">
        <w:rPr>
          <w:rFonts w:hint="cs" w:ascii="TH Sarabun New" w:hAnsi="TH Sarabun New" w:eastAsia="TH Sarabun New" w:cs="TH Sarabun New"/>
          <w:b/>
          <w:bCs/>
          <w:sz w:val="36"/>
          <w:szCs w:val="36"/>
          <w:cs/>
          <w:lang w:bidi="th-TH"/>
        </w:rPr>
        <w:t>วาระที่ 1 เรื่องแจ้งเพื่อทราบ</w:t>
      </w:r>
    </w:p>
    <w:p w14:paraId="2B8EB72A" w14:textId="0DFBCD80" w:rsidR="00006980" w:rsidRPr="00006980" w:rsidRDefault="00006980" w:rsidP="002878CC">
      <w:pPr>
        <w:rPr>
          <w:rFonts w:eastAsia="TH Sarabun New" w:ascii="TH Sarabun New" w:hAnsi="TH Sarabun New" w:cs="TH Sarabun New"/>
          <w:lang w:bidi="th-TH"/>
        </w:rPr>
      </w:pPr>
    </w:p>
    <w:p w14:paraId="08308688" w14:textId="77777777" w:rsidR="00006980" w:rsidRPr="00006980" w:rsidRDefault="00006980" w:rsidP="00006980">
      <w:pPr>
        <w:rPr>
          <w:rFonts w:eastAsia="TH Sarabun New" w:ascii="TH Sarabun New" w:hAnsi="TH Sarabun New" w:cs="TH Sarabun New"/>
          <w:b/>
          <w:bCs/>
          <w:sz w:val="36"/>
          <w:szCs w:val="36"/>
        </w:rPr>
      </w:pP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</w:rPr>
        <w:t>4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 เรื่องรับรองรายงานการประชุม </w:t>
      </w:r>
    </w:p>
    <w:p w14:paraId="18B99AB8" w14:textId="56E0404D" w:rsidR="00006980" w:rsidRPr="00006980" w:rsidRDefault="002A4104" w:rsidP="00006980">
      <w:pPr>
        <w:rPr>
          <w:rFonts w:eastAsia="TH Sarabun New" w:ascii="TH Sarabun New" w:hAnsi="TH Sarabun New" w:cs="TH Sarabun New"/>
          <w:cs/>
          <w:lang w:bidi="th-TH"/>
        </w:rPr>
      </w:pPr>
      <w:r>
        <w:rPr>
          <w:rFonts w:eastAsia="TH Sarabun New" w:ascii="TH Sarabun New" w:hAnsi="TH Sarabun New" w:cs="TH Sarabun New"/>
          <w:cs/>
          <w:lang w:bidi="th-TH"/>
        </w:rPr>
        <w:tab/>
      </w:r>
      <w:r>
        <w:rPr>
          <w:rFonts w:eastAsia="TH Sarabun New" w:hint="cs" w:ascii="TH Sarabun New" w:hAnsi="TH Sarabun New" w:cs="TH Sarabun New"/>
          <w:cs/>
          <w:lang w:bidi="th-TH"/>
        </w:rPr>
        <w:t xml:space="preserve">2.1 </w:t>
      </w:r>
      <w:r w:rsidRPr="002A4104">
        <w:rPr>
          <w:rFonts w:eastAsia="TH Sarabun New" w:ascii="TH Sarabun New" w:hAnsi="TH Sarabun New" w:cs="TH Sarabun New"/>
          <w:cs/>
          <w:lang w:bidi="th-TH"/>
        </w:rPr>
        <w:t xml:space="preserve">รับรองรายงานการประชุมกับ </w:t>
      </w:r>
      <w:r w:rsidRPr="002A4104">
        <w:rPr>
          <w:rFonts w:eastAsia="TH Sarabun New" w:ascii="TH Sarabun New" w:hAnsi="TH Sarabun New" w:cs="TH Sarabun New"/>
        </w:rPr>
        <w:t xml:space="preserve">Product </w:t>
      </w:r>
      <w:r w:rsidRPr="002A4104">
        <w:rPr>
          <w:rFonts w:eastAsia="TH Sarabun New" w:ascii="TH Sarabun New" w:hAnsi="TH Sarabun New" w:cs="TH Sarabun New"/>
          <w:cs/>
          <w:lang w:bidi="th-TH"/>
        </w:rPr>
        <w:t xml:space="preserve">ครั้งที่ </w:t>
      </w:r>
      <w:r>
        <w:rPr>
          <w:rFonts w:eastAsia="TH Sarabun New" w:hint="cs" w:ascii="TH Sarabun New" w:hAnsi="TH Sarabun New" w:cs="TH Sarabun New"/>
          <w:cs/>
          <w:lang w:bidi="th-TH"/>
        </w:rPr>
        <w:t>1</w:t>
      </w:r>
      <w:r w:rsidRPr="002A4104">
        <w:rPr>
          <w:rFonts w:eastAsia="TH Sarabun New" w:ascii="TH Sarabun New" w:hAnsi="TH Sarabun New" w:cs="TH Sarabun New"/>
          <w:cs/>
          <w:lang w:bidi="th-TH"/>
        </w:rPr>
        <w:t>/2569</w:t>
      </w:r>
    </w:p>
    <w:p w14:paraId="23713AA5" w14:textId="77777777" w:rsidR="00006980" w:rsidRPr="00006980" w:rsidRDefault="00006980" w:rsidP="00006980">
      <w:pPr>
        <w:rPr>
          <w:rFonts w:eastAsia="TH Sarabun New" w:ascii="TH Sarabun New" w:hAnsi="TH Sarabun New" w:cs="TH Sarabun New"/>
          <w:b/>
          <w:bCs/>
          <w:sz w:val="36"/>
          <w:szCs w:val="36"/>
        </w:rPr>
      </w:pP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</w:rPr>
        <w:t>3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 เรื่องสืบเนื่อง </w:t>
      </w:r>
    </w:p>
    <w:p w14:paraId="362A8129" w14:textId="77777777" w:rsidR="00006980" w:rsidRPr="00006980" w:rsidRDefault="00006980" w:rsidP="00006980">
      <w:pPr>
        <w:rPr>
          <w:rFonts w:eastAsia="TH Sarabun New" w:ascii="TH Sarabun New" w:hAnsi="TH Sarabun New" w:cs="TH Sarabun New"/>
          <w:b/>
          <w:bCs/>
          <w:sz w:val="36"/>
          <w:szCs w:val="36"/>
        </w:rPr>
      </w:pPr>
    </w:p>
    <w:p w14:paraId="6A9ECA1F" w14:textId="2D277F8D" w:rsidR="00006980" w:rsidRPr="00006980" w:rsidRDefault="00006980" w:rsidP="00006980">
      <w:pPr>
        <w:rPr>
          <w:rFonts w:eastAsia="TH Sarabun New" w:ascii="TH Sarabun New" w:hAnsi="TH Sarabun New" w:cs="TH Sarabun New"/>
          <w:b/>
          <w:bCs/>
          <w:sz w:val="36"/>
          <w:szCs w:val="36"/>
        </w:rPr>
      </w:pP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</w:rPr>
        <w:t>4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 เรื่องเสนอพิจารณา </w:t>
      </w:r>
    </w:p>
    <w:p w14:paraId="504FE402" w14:textId="77777777" w:rsidR="00F33A54" w:rsidRPr="002A4104" w:rsidRDefault="00006980" w:rsidP="00F33A54">
      <w:pPr>
        <w:rPr>
          <w:rFonts w:eastAsia="TH Sarabun New" w:ascii="TH Sarabun New" w:hAnsi="TH Sarabun New" w:cs="TH Sarabun New"/>
        </w:rPr>
      </w:pP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 </w:t>
      </w:r>
      <w:r w:rsidR="00F33A54" w:rsidRPr="00F33A54">
        <w:rPr>
          <w:rFonts w:eastAsia="TH Sarabun New" w:ascii="TH Sarabun New" w:hAnsi="TH Sarabun New" w:cs="TH Sarabun New"/>
          <w:sz w:val="36"/>
          <w:szCs w:val="36"/>
        </w:rPr>
        <w:tab/>
      </w:r>
      <w:r w:rsidR="00F33A54" w:rsidRPr="002A4104">
        <w:rPr>
          <w:rFonts w:eastAsia="TH Sarabun New" w:ascii="TH Sarabun New" w:hAnsi="TH Sarabun New" w:cs="TH Sarabun New"/>
        </w:rPr>
        <w:t xml:space="preserve">4.1 </w:t>
      </w:r>
      <w:r w:rsidR="00F33A54" w:rsidRPr="002A4104">
        <w:rPr>
          <w:rFonts w:eastAsia="TH Sarabun New" w:hint="cs" w:ascii="TH Sarabun New" w:hAnsi="TH Sarabun New" w:cs="TH Sarabun New"/>
          <w:cs/>
          <w:lang w:bidi="th-TH"/>
        </w:rPr>
        <w:t xml:space="preserve">รายงานความคืบหน้าการดำเนินงานของโครงการ </w:t>
      </w:r>
      <w:r w:rsidR="00F33A54" w:rsidRPr="002A4104">
        <w:rPr>
          <w:rFonts w:eastAsia="TH Sarabun New" w:ascii="TH Sarabun New" w:hAnsi="TH Sarabun New" w:cs="TH Sarabun New"/>
        </w:rPr>
        <w:t>Triage Nursing Go</w:t>
      </w:r>
    </w:p>
    <w:p w14:paraId="3A0321DE" w14:textId="71C2ABE6" w:rsidR="00006980" w:rsidRDefault="00F33A54" w:rsidP="00F33A54">
      <w:pPr>
        <w:rPr>
          <w:rFonts w:eastAsia="TH Sarabun New" w:hint="cs" w:ascii="TH Sarabun New" w:hAnsi="TH Sarabun New" w:cs="TH Sarabun New"/>
          <w:cs/>
          <w:lang w:bidi="th-TH"/>
        </w:rPr>
      </w:pPr>
      <w:r w:rsidRPr="002A4104">
        <w:rPr>
          <w:rFonts w:eastAsia="TH Sarabun New" w:ascii="TH Sarabun New" w:hAnsi="TH Sarabun New" w:cs="TH Sarabun New"/>
        </w:rPr>
        <w:tab/>
        <w:t xml:space="preserve">4.2 </w:t>
      </w:r>
      <w:r w:rsidR="00B84B81">
        <w:rPr>
          <w:rFonts w:eastAsia="TH Sarabun New" w:hint="cs" w:ascii="TH Sarabun New" w:hAnsi="TH Sarabun New" w:cs="TH Sarabun New"/>
          <w:cs/>
          <w:lang w:bidi="th-TH"/>
        </w:rPr>
        <w:t>ปรับปรุงแผนการดำเนินงาน และขอบเขตเวลาในการพัฒนา</w:t>
      </w:r>
    </w:p>
    <w:p w14:paraId="7A146609" w14:textId="31BADD98" w:rsidR="00B84B81" w:rsidRPr="002A4104" w:rsidRDefault="00B84B81" w:rsidP="00F33A54">
      <w:pPr>
        <w:rPr>
          <w:rFonts w:eastAsia="TH Sarabun New" w:hint="cs" w:ascii="TH Sarabun New" w:hAnsi="TH Sarabun New" w:cs="TH Sarabun New"/>
          <w:cs/>
          <w:lang w:bidi="th-TH"/>
        </w:rPr>
      </w:pPr>
      <w:r>
        <w:rPr>
          <w:rFonts w:eastAsia="TH Sarabun New" w:ascii="TH Sarabun New" w:hAnsi="TH Sarabun New" w:cs="TH Sarabun New"/>
        </w:rPr>
        <w:tab/>
        <w:t xml:space="preserve">4.3 </w:t>
      </w:r>
      <w:r w:rsidRPr="002A4104">
        <w:rPr>
          <w:rFonts w:eastAsia="TH Sarabun New" w:hint="cs" w:ascii="TH Sarabun New" w:hAnsi="TH Sarabun New" w:cs="TH Sarabun New"/>
          <w:cs/>
          <w:lang w:bidi="th-TH"/>
        </w:rPr>
        <w:t>การเรียกชำระเงิน</w:t>
      </w:r>
      <w:r>
        <w:rPr>
          <w:rFonts w:eastAsia="TH Sarabun New" w:ascii="TH Sarabun New" w:hAnsi="TH Sarabun New" w:cs="TH Sarabun New"/>
        </w:rPr>
        <w:t xml:space="preserve"> </w:t>
      </w:r>
      <w:r>
        <w:rPr>
          <w:rFonts w:eastAsia="TH Sarabun New" w:hint="cs" w:ascii="TH Sarabun New" w:hAnsi="TH Sarabun New" w:cs="TH Sarabun New"/>
          <w:cs/>
          <w:lang w:bidi="th-TH"/>
        </w:rPr>
        <w:t>งวดที่ 3</w:t>
      </w:r>
    </w:p>
    <w:p w14:paraId="25371B7D" w14:textId="77777777" w:rsidR="00006980" w:rsidRDefault="00006980" w:rsidP="00006980">
      <w:pPr>
        <w:rPr>
          <w:rFonts w:eastAsia="TH Sarabun New" w:ascii="TH Sarabun New" w:hAnsi="TH Sarabun New" w:cs="TH Sarabun New"/>
          <w:b/>
          <w:bCs/>
          <w:sz w:val="36"/>
          <w:szCs w:val="36"/>
        </w:rPr>
      </w:pP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</w:rPr>
        <w:t>5</w:t>
      </w:r>
      <w:r w:rsidRPr="00006980">
        <w:rPr>
          <w:rFonts w:eastAsia="TH Sarabun New" w:ascii="TH Sarabun New" w:hAnsi="TH Sarabun New" w:cs="TH Sarabun New"/>
          <w:b/>
          <w:bCs/>
          <w:sz w:val="36"/>
          <w:szCs w:val="36"/>
          <w:cs/>
          <w:lang w:bidi="th-TH"/>
        </w:rPr>
        <w:t xml:space="preserve"> เรื่องอื่น ๆ </w:t>
      </w:r>
    </w:p>
    <w:p w14:paraId="1B511DBA" w14:textId="77777777" w:rsidR="00E76F88" w:rsidRDefault="00E76F88" w:rsidP="00EC460A">
      <w:pPr>
        <w:jc w:val="thaiDistribute"/>
        <w:rPr>
          <w:b/>
          <w:bCs/>
          <w:sz w:val="36"/>
          <w:szCs w:val="36"/>
        </w:rPr>
      </w:pPr>
    </w:p>
    <w:sectPr w:rsidR="00E76F88" w:rsidSect="009D567E">
      <w:headerReference w:type="default" r:id="rId12"/>
      <w:footerReference w:type="default" r:id="rId13"/>
      <w:pgSz w:w="11906" w:h="16838" w:code="9"/>
      <w:pgMar w:top="2160" w:right="1440" w:bottom="1440" w:left="216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16D4" w14:textId="77777777" w:rsidR="00FB33FA" w:rsidRDefault="00FB33FA" w:rsidP="00973DBC">
      <w:pPr>
        <w:spacing w:after="0" w:line="240" w:lineRule="auto"/>
      </w:pPr>
      <w:r>
        <w:separator/>
      </w:r>
    </w:p>
  </w:endnote>
  <w:endnote w:type="continuationSeparator" w:id="0">
    <w:p w14:paraId="6516DF79" w14:textId="77777777" w:rsidR="00FB33FA" w:rsidRDefault="00FB33FA" w:rsidP="00973DBC">
      <w:pPr>
        <w:spacing w:after="0" w:line="240" w:lineRule="auto"/>
      </w:pPr>
      <w:r>
        <w:continuationSeparator/>
      </w:r>
    </w:p>
  </w:endnote>
  <w:endnote w:type="continuationNotice" w:id="1">
    <w:p w14:paraId="3212C09A" w14:textId="77777777" w:rsidR="00FB33FA" w:rsidRDefault="00FB33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297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1AA5F8" w14:textId="019A0C11" w:rsidR="00AA6FA9" w:rsidRDefault="00AA6FA9" w:rsidP="00831E0C">
        <w:pPr>
          <w:pStyle w:val="a5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1" locked="0" layoutInCell="1" allowOverlap="1" wp14:anchorId="0F915785" wp14:editId="5C4102C7">
                  <wp:simplePos x="0" y="0"/>
                  <wp:positionH relativeFrom="page">
                    <wp:posOffset>5167744</wp:posOffset>
                  </wp:positionH>
                  <wp:positionV relativeFrom="paragraph">
                    <wp:posOffset>255039</wp:posOffset>
                  </wp:positionV>
                  <wp:extent cx="2416175" cy="417022"/>
                  <wp:effectExtent l="0" t="0" r="3175" b="2540"/>
                  <wp:wrapNone/>
                  <wp:docPr id="550111511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 flipV="1">
                            <a:off x="0" y="0"/>
                            <a:ext cx="2416175" cy="417022"/>
                          </a:xfrm>
                          <a:custGeom>
                            <a:avLst/>
                            <a:gdLst>
                              <a:gd name="connsiteX0" fmla="*/ 0 w 2705100"/>
                              <a:gd name="connsiteY0" fmla="*/ 0 h 365760"/>
                              <a:gd name="connsiteX1" fmla="*/ 2705100 w 2705100"/>
                              <a:gd name="connsiteY1" fmla="*/ 0 h 365760"/>
                              <a:gd name="connsiteX2" fmla="*/ 2705100 w 2705100"/>
                              <a:gd name="connsiteY2" fmla="*/ 365760 h 365760"/>
                              <a:gd name="connsiteX3" fmla="*/ 0 w 2705100"/>
                              <a:gd name="connsiteY3" fmla="*/ 365760 h 365760"/>
                              <a:gd name="connsiteX4" fmla="*/ 0 w 2705100"/>
                              <a:gd name="connsiteY4" fmla="*/ 0 h 365760"/>
                              <a:gd name="connsiteX0" fmla="*/ 0 w 4715827"/>
                              <a:gd name="connsiteY0" fmla="*/ 0 h 365760"/>
                              <a:gd name="connsiteX1" fmla="*/ 4715827 w 4715827"/>
                              <a:gd name="connsiteY1" fmla="*/ 45719 h 365760"/>
                              <a:gd name="connsiteX2" fmla="*/ 2705100 w 4715827"/>
                              <a:gd name="connsiteY2" fmla="*/ 365760 h 365760"/>
                              <a:gd name="connsiteX3" fmla="*/ 0 w 4715827"/>
                              <a:gd name="connsiteY3" fmla="*/ 365760 h 365760"/>
                              <a:gd name="connsiteX4" fmla="*/ 0 w 4715827"/>
                              <a:gd name="connsiteY4" fmla="*/ 0 h 365760"/>
                              <a:gd name="connsiteX0" fmla="*/ 0 w 4799653"/>
                              <a:gd name="connsiteY0" fmla="*/ 15241 h 381001"/>
                              <a:gd name="connsiteX1" fmla="*/ 4799653 w 4799653"/>
                              <a:gd name="connsiteY1" fmla="*/ 0 h 381001"/>
                              <a:gd name="connsiteX2" fmla="*/ 2705100 w 4799653"/>
                              <a:gd name="connsiteY2" fmla="*/ 381001 h 381001"/>
                              <a:gd name="connsiteX3" fmla="*/ 0 w 4799653"/>
                              <a:gd name="connsiteY3" fmla="*/ 381001 h 381001"/>
                              <a:gd name="connsiteX4" fmla="*/ 0 w 4799653"/>
                              <a:gd name="connsiteY4" fmla="*/ 15241 h 381001"/>
                              <a:gd name="connsiteX0" fmla="*/ 0 w 4799653"/>
                              <a:gd name="connsiteY0" fmla="*/ 15241 h 381001"/>
                              <a:gd name="connsiteX1" fmla="*/ 4799653 w 4799653"/>
                              <a:gd name="connsiteY1" fmla="*/ 0 h 381001"/>
                              <a:gd name="connsiteX2" fmla="*/ 4412095 w 4799653"/>
                              <a:gd name="connsiteY2" fmla="*/ 342901 h 381001"/>
                              <a:gd name="connsiteX3" fmla="*/ 0 w 4799653"/>
                              <a:gd name="connsiteY3" fmla="*/ 381001 h 381001"/>
                              <a:gd name="connsiteX4" fmla="*/ 0 w 4799653"/>
                              <a:gd name="connsiteY4" fmla="*/ 15241 h 381001"/>
                              <a:gd name="connsiteX0" fmla="*/ 0 w 4799653"/>
                              <a:gd name="connsiteY0" fmla="*/ 15241 h 411481"/>
                              <a:gd name="connsiteX1" fmla="*/ 4799653 w 4799653"/>
                              <a:gd name="connsiteY1" fmla="*/ 0 h 411481"/>
                              <a:gd name="connsiteX2" fmla="*/ 4412095 w 4799653"/>
                              <a:gd name="connsiteY2" fmla="*/ 411481 h 411481"/>
                              <a:gd name="connsiteX3" fmla="*/ 0 w 4799653"/>
                              <a:gd name="connsiteY3" fmla="*/ 381001 h 411481"/>
                              <a:gd name="connsiteX4" fmla="*/ 0 w 4799653"/>
                              <a:gd name="connsiteY4" fmla="*/ 15241 h 411481"/>
                              <a:gd name="connsiteX0" fmla="*/ 0 w 4799653"/>
                              <a:gd name="connsiteY0" fmla="*/ 15241 h 381001"/>
                              <a:gd name="connsiteX1" fmla="*/ 4799653 w 4799653"/>
                              <a:gd name="connsiteY1" fmla="*/ 0 h 381001"/>
                              <a:gd name="connsiteX2" fmla="*/ 4412095 w 4799653"/>
                              <a:gd name="connsiteY2" fmla="*/ 373381 h 381001"/>
                              <a:gd name="connsiteX3" fmla="*/ 0 w 4799653"/>
                              <a:gd name="connsiteY3" fmla="*/ 381001 h 381001"/>
                              <a:gd name="connsiteX4" fmla="*/ 0 w 4799653"/>
                              <a:gd name="connsiteY4" fmla="*/ 15241 h 381001"/>
                              <a:gd name="connsiteX0" fmla="*/ 0 w 4852997"/>
                              <a:gd name="connsiteY0" fmla="*/ 0 h 381001"/>
                              <a:gd name="connsiteX1" fmla="*/ 4852997 w 4852997"/>
                              <a:gd name="connsiteY1" fmla="*/ 0 h 381001"/>
                              <a:gd name="connsiteX2" fmla="*/ 4465439 w 4852997"/>
                              <a:gd name="connsiteY2" fmla="*/ 373381 h 381001"/>
                              <a:gd name="connsiteX3" fmla="*/ 53344 w 4852997"/>
                              <a:gd name="connsiteY3" fmla="*/ 381001 h 381001"/>
                              <a:gd name="connsiteX4" fmla="*/ 0 w 4852997"/>
                              <a:gd name="connsiteY4" fmla="*/ 0 h 381001"/>
                              <a:gd name="connsiteX0" fmla="*/ 22862 w 4875859"/>
                              <a:gd name="connsiteY0" fmla="*/ 0 h 381001"/>
                              <a:gd name="connsiteX1" fmla="*/ 4875859 w 4875859"/>
                              <a:gd name="connsiteY1" fmla="*/ 0 h 381001"/>
                              <a:gd name="connsiteX2" fmla="*/ 4488301 w 4875859"/>
                              <a:gd name="connsiteY2" fmla="*/ 373381 h 381001"/>
                              <a:gd name="connsiteX3" fmla="*/ 0 w 4875859"/>
                              <a:gd name="connsiteY3" fmla="*/ 381001 h 381001"/>
                              <a:gd name="connsiteX4" fmla="*/ 22862 w 4875859"/>
                              <a:gd name="connsiteY4" fmla="*/ 0 h 381001"/>
                              <a:gd name="connsiteX0" fmla="*/ 15241 w 4875859"/>
                              <a:gd name="connsiteY0" fmla="*/ 0 h 396241"/>
                              <a:gd name="connsiteX1" fmla="*/ 4875859 w 4875859"/>
                              <a:gd name="connsiteY1" fmla="*/ 15240 h 396241"/>
                              <a:gd name="connsiteX2" fmla="*/ 4488301 w 4875859"/>
                              <a:gd name="connsiteY2" fmla="*/ 388621 h 396241"/>
                              <a:gd name="connsiteX3" fmla="*/ 0 w 4875859"/>
                              <a:gd name="connsiteY3" fmla="*/ 396241 h 396241"/>
                              <a:gd name="connsiteX4" fmla="*/ 15241 w 4875859"/>
                              <a:gd name="connsiteY4" fmla="*/ 0 h 396241"/>
                              <a:gd name="connsiteX0" fmla="*/ 15241 w 4852997"/>
                              <a:gd name="connsiteY0" fmla="*/ 0 h 396241"/>
                              <a:gd name="connsiteX1" fmla="*/ 4852997 w 4852997"/>
                              <a:gd name="connsiteY1" fmla="*/ 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15241 w 4852997"/>
                              <a:gd name="connsiteY4" fmla="*/ 0 h 396241"/>
                              <a:gd name="connsiteX0" fmla="*/ 15241 w 4852997"/>
                              <a:gd name="connsiteY0" fmla="*/ 15240 h 411481"/>
                              <a:gd name="connsiteX1" fmla="*/ 4852997 w 4852997"/>
                              <a:gd name="connsiteY1" fmla="*/ 0 h 411481"/>
                              <a:gd name="connsiteX2" fmla="*/ 4488301 w 4852997"/>
                              <a:gd name="connsiteY2" fmla="*/ 403861 h 411481"/>
                              <a:gd name="connsiteX3" fmla="*/ 0 w 4852997"/>
                              <a:gd name="connsiteY3" fmla="*/ 411481 h 411481"/>
                              <a:gd name="connsiteX4" fmla="*/ 15241 w 4852997"/>
                              <a:gd name="connsiteY4" fmla="*/ 15240 h 411481"/>
                              <a:gd name="connsiteX0" fmla="*/ 15241 w 4852997"/>
                              <a:gd name="connsiteY0" fmla="*/ 0 h 396241"/>
                              <a:gd name="connsiteX1" fmla="*/ 4852997 w 4852997"/>
                              <a:gd name="connsiteY1" fmla="*/ 2286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15241 w 4852997"/>
                              <a:gd name="connsiteY4" fmla="*/ 0 h 396241"/>
                              <a:gd name="connsiteX0" fmla="*/ 15241 w 4852997"/>
                              <a:gd name="connsiteY0" fmla="*/ 0 h 396241"/>
                              <a:gd name="connsiteX1" fmla="*/ 4852997 w 4852997"/>
                              <a:gd name="connsiteY1" fmla="*/ 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15241 w 4852997"/>
                              <a:gd name="connsiteY4" fmla="*/ 0 h 396241"/>
                              <a:gd name="connsiteX0" fmla="*/ 7621 w 4852997"/>
                              <a:gd name="connsiteY0" fmla="*/ 0 h 396241"/>
                              <a:gd name="connsiteX1" fmla="*/ 4852997 w 4852997"/>
                              <a:gd name="connsiteY1" fmla="*/ 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7621 w 4852997"/>
                              <a:gd name="connsiteY4" fmla="*/ 0 h 396241"/>
                              <a:gd name="connsiteX0" fmla="*/ 7621 w 4868238"/>
                              <a:gd name="connsiteY0" fmla="*/ 0 h 396241"/>
                              <a:gd name="connsiteX1" fmla="*/ 4868238 w 4868238"/>
                              <a:gd name="connsiteY1" fmla="*/ 0 h 396241"/>
                              <a:gd name="connsiteX2" fmla="*/ 4488301 w 4868238"/>
                              <a:gd name="connsiteY2" fmla="*/ 388621 h 396241"/>
                              <a:gd name="connsiteX3" fmla="*/ 0 w 4868238"/>
                              <a:gd name="connsiteY3" fmla="*/ 396241 h 396241"/>
                              <a:gd name="connsiteX4" fmla="*/ 7621 w 4868238"/>
                              <a:gd name="connsiteY4" fmla="*/ 0 h 3962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868238" h="396241">
                                <a:moveTo>
                                  <a:pt x="7621" y="0"/>
                                </a:moveTo>
                                <a:lnTo>
                                  <a:pt x="4868238" y="0"/>
                                </a:lnTo>
                                <a:lnTo>
                                  <a:pt x="4488301" y="388621"/>
                                </a:lnTo>
                                <a:lnTo>
                                  <a:pt x="0" y="396241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D0AA06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D0AA06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D0AA06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r="100000" b="100000"/>
                            </a:path>
                            <a:tileRect l="-100000" t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0701860" id="Rectangle 2" o:spid="_x0000_s1026" style="position:absolute;margin-left:406.9pt;margin-top:20.1pt;width:190.25pt;height:32.85pt;flip:x y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68238,39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" path="m7621,l4868238,,4488301,388621,,396241,7621,xe" fillcolor="#816700" stroked="f" strokeweight="1pt">
                  <v:fill color2="#dfb300" rotate="t" colors="0 #816700;.5 #bb9600;1 #dfb300" focus="100%" type="gradientRadial"/>
                  <v:stroke joinstyle="miter"/>
                  <v:path arrowok="t" o:connecttype="custom" o:connectlocs="3782,0;2416175,0;2227607,409002;0,417022;3782,0" o:connectangles="0,0,0,0,0"/>
                  <w10:wrap anchorx="page"/>
                </v:shape>
              </w:pict>
            </mc:Fallback>
          </mc:AlternateContent>
        </w:r>
      </w:p>
      <w:p w14:paraId="49F2DEE8" w14:textId="4DF850DE" w:rsidR="00831E0C" w:rsidRPr="00AA6FA9" w:rsidRDefault="00AA6FA9" w:rsidP="00831E0C">
        <w:pPr>
          <w:pStyle w:val="a5"/>
          <w:jc w:val="right"/>
          <w:rPr>
            <w:b/>
            <w:bCs/>
            <w:color w:val="FFFFFF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1" locked="0" layoutInCell="1" allowOverlap="1" wp14:anchorId="55324C6F" wp14:editId="0C6FB933">
                  <wp:simplePos x="0" y="0"/>
                  <wp:positionH relativeFrom="page">
                    <wp:posOffset>-54610</wp:posOffset>
                  </wp:positionH>
                  <wp:positionV relativeFrom="paragraph">
                    <wp:posOffset>691515</wp:posOffset>
                  </wp:positionV>
                  <wp:extent cx="2705100" cy="228600"/>
                  <wp:effectExtent l="0" t="0" r="0" b="0"/>
                  <wp:wrapNone/>
                  <wp:docPr id="1023922971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05100" cy="22860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CE78C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CE78C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CE78C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009F2E" w14:textId="77777777" w:rsidR="00576BB5" w:rsidRDefault="00576BB5" w:rsidP="00F06240">
                              <w:pPr>
                                <w:jc w:val="center"/>
                              </w:pPr>
                            </w:p>
                            <w:p w14:paraId="1DDD1971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3012A6D0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5BA67AA8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009BD556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26689D60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166A2FEA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2E989EF2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5324C6F" id="Rectangle 2" o:spid="_x0000_s1028" style="position:absolute;left:0;text-align:left;margin-left:-4.3pt;margin-top:54.45pt;width:213pt;height:18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" fillcolor="#988a4a" stroked="f" strokeweight="1pt">
                  <v:fill color2="#ffec84" rotate="t" focusposition=",1" focussize="" colors="0 #988a4a;.5 #dbc66e;1 #ffec84" focus="100%" type="gradientRadial"/>
                  <v:textbox>
                    <w:txbxContent>
                      <w:p w14:paraId="43009F2E" w14:textId="77777777" w:rsidR="00576BB5" w:rsidRDefault="00576BB5" w:rsidP="00F06240">
                        <w:pPr>
                          <w:jc w:val="center"/>
                        </w:pPr>
                      </w:p>
                      <w:p w14:paraId="1DDD1971" w14:textId="77777777" w:rsidR="00D77013" w:rsidRDefault="00D77013" w:rsidP="00F06240">
                        <w:pPr>
                          <w:jc w:val="center"/>
                        </w:pPr>
                      </w:p>
                      <w:p w14:paraId="3012A6D0" w14:textId="77777777" w:rsidR="00D77013" w:rsidRDefault="00D77013" w:rsidP="00F06240">
                        <w:pPr>
                          <w:jc w:val="center"/>
                        </w:pPr>
                      </w:p>
                      <w:p w14:paraId="5BA67AA8" w14:textId="77777777" w:rsidR="00D77013" w:rsidRDefault="00D77013" w:rsidP="00F06240">
                        <w:pPr>
                          <w:jc w:val="center"/>
                        </w:pPr>
                      </w:p>
                      <w:p w14:paraId="009BD556" w14:textId="77777777" w:rsidR="00D77013" w:rsidRDefault="00D77013" w:rsidP="00F06240">
                        <w:pPr>
                          <w:jc w:val="center"/>
                        </w:pPr>
                      </w:p>
                      <w:p w14:paraId="26689D60" w14:textId="77777777" w:rsidR="00D77013" w:rsidRDefault="00D77013" w:rsidP="00F06240">
                        <w:pPr>
                          <w:jc w:val="center"/>
                        </w:pPr>
                      </w:p>
                      <w:p w14:paraId="166A2FEA" w14:textId="77777777" w:rsidR="00D77013" w:rsidRDefault="00D77013" w:rsidP="00F06240">
                        <w:pPr>
                          <w:jc w:val="center"/>
                        </w:pPr>
                      </w:p>
                      <w:p w14:paraId="2E989EF2" w14:textId="77777777" w:rsidR="00D77013" w:rsidRDefault="00D77013" w:rsidP="00F06240">
                        <w:pPr>
                          <w:jc w:val="center"/>
                        </w:pPr>
                      </w:p>
                    </w:txbxContent>
                  </v:textbox>
                  <w10:wrap anchorx="page"/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6925DD04" wp14:editId="2D4B29B8">
                  <wp:simplePos x="0" y="0"/>
                  <wp:positionH relativeFrom="page">
                    <wp:posOffset>-54610</wp:posOffset>
                  </wp:positionH>
                  <wp:positionV relativeFrom="paragraph">
                    <wp:posOffset>744855</wp:posOffset>
                  </wp:positionV>
                  <wp:extent cx="2705100" cy="777240"/>
                  <wp:effectExtent l="0" t="0" r="0" b="3810"/>
                  <wp:wrapNone/>
                  <wp:docPr id="1379903457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05100" cy="77724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D0AA06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D0AA06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D0AA06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88CA825" id="Rectangle 2" o:spid="_x0000_s1026" style="position:absolute;margin-left:-4.3pt;margin-top:58.65pt;width:213pt;height:61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" fillcolor="#816700" stroked="f" strokeweight="1pt">
                  <v:fill color2="#dfb300" rotate="t" angle="45" colors="0 #816700;.5 #bb9600;1 #dfb300" focus="100%" type="gradient"/>
                  <w10:wrap anchorx="page"/>
                </v:rect>
              </w:pict>
            </mc:Fallback>
          </mc:AlternateContent>
        </w:r>
        <w:r w:rsidR="00831E0C" w:rsidRPr="00AA6FA9">
          <w:rPr>
            <w:rFonts w:hint="cs"/>
            <w:b/>
            <w:bCs/>
            <w:color w:val="FFFFFF"/>
            <w:cs/>
            <w:lang w:bidi="th-TH"/>
          </w:rPr>
          <w:t xml:space="preserve">หน้า </w:t>
        </w:r>
        <w:r w:rsidR="00831E0C" w:rsidRPr="00AA6FA9">
          <w:rPr>
            <w:b/>
            <w:bCs/>
            <w:color w:val="FFFFFF"/>
            <w:lang w:bidi="th-TH"/>
          </w:rPr>
          <w:t xml:space="preserve">| </w:t>
        </w:r>
        <w:r w:rsidR="00770479" w:rsidRPr="00AA6FA9">
          <w:rPr>
            <w:b/>
            <w:bCs/>
            <w:color w:val="FFFFFF"/>
          </w:rPr>
          <w:fldChar w:fldCharType="begin"/>
        </w:r>
        <w:r w:rsidR="00770479" w:rsidRPr="00AA6FA9">
          <w:rPr>
            <w:b/>
            <w:bCs/>
            <w:color w:val="FFFFFF"/>
          </w:rPr>
          <w:instrText xml:space="preserve"> PAGE   \* MERGEFORMAT </w:instrText>
        </w:r>
        <w:r w:rsidR="00770479" w:rsidRPr="00AA6FA9">
          <w:rPr>
            <w:b/>
            <w:bCs/>
            <w:color w:val="FFFFFF"/>
          </w:rPr>
          <w:fldChar w:fldCharType="separate"/>
        </w:r>
        <w:r w:rsidR="00770479" w:rsidRPr="00AA6FA9">
          <w:rPr>
            <w:b/>
            <w:bCs/>
            <w:noProof/>
            <w:color w:val="FFFFFF"/>
          </w:rPr>
          <w:t>2</w:t>
        </w:r>
        <w:r w:rsidR="00770479" w:rsidRPr="00AA6FA9">
          <w:rPr>
            <w:b/>
            <w:bCs/>
            <w:noProof/>
            <w:color w:val="FFFFFF"/>
          </w:rPr>
          <w:fldChar w:fldCharType="end"/>
        </w:r>
      </w:p>
      <w:p w14:paraId="318CD21D" w14:textId="68B4C94A" w:rsidR="00F124EC" w:rsidRDefault="00DE7307" w:rsidP="00AA6FA9">
        <w:pPr>
          <w:pStyle w:val="a5"/>
          <w:rPr>
            <w:noProof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81792" behindDoc="0" locked="0" layoutInCell="1" allowOverlap="1" wp14:anchorId="7E428666" wp14:editId="33FF85EF">
                  <wp:simplePos x="0" y="0"/>
                  <wp:positionH relativeFrom="page">
                    <wp:posOffset>1734820</wp:posOffset>
                  </wp:positionH>
                  <wp:positionV relativeFrom="paragraph">
                    <wp:posOffset>232410</wp:posOffset>
                  </wp:positionV>
                  <wp:extent cx="5850467" cy="692150"/>
                  <wp:effectExtent l="0" t="0" r="0" b="0"/>
                  <wp:wrapNone/>
                  <wp:docPr id="130092202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50467" cy="69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C90D41" w14:textId="0B7FB121" w:rsidR="00DE7307" w:rsidRPr="00DE7307" w:rsidRDefault="00DE7307" w:rsidP="00DE7307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cs/>
                                  <w:lang w:bidi="th-TH"/>
                                  <w14:textOutline w14:w="9525" w14:cap="rnd" w14:cmpd="sng" w14:algn="ctr">
                                    <w14:solidFill>
                                      <w14:schemeClr w14:val="bg1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proofErr w:type="spellStart"/>
                              <w:r w:rsidRPr="00DE7307"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th-TH"/>
                                  <w14:textOutline w14:w="9525" w14:cap="rnd" w14:cmpd="sng" w14:algn="ctr">
                                    <w14:solidFill>
                                      <w14:schemeClr w14:val="bg1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SipCode</w:t>
                              </w:r>
                              <w:proofErr w:type="spellEnd"/>
                              <w:r w:rsidRPr="00DE7307"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th-TH"/>
                                  <w14:textOutline w14:w="9525" w14:cap="rnd" w14:cmpd="sng" w14:algn="ctr">
                                    <w14:solidFill>
                                      <w14:schemeClr w14:val="bg1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E428666"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margin-left:136.6pt;margin-top:18.3pt;width:460.65pt;height:54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" filled="f" stroked="f">
                  <v:textbox>
                    <w:txbxContent>
                      <w:p w14:paraId="1FC90D41" w14:textId="0B7FB121" w:rsidR="00DE7307" w:rsidRPr="00DE7307" w:rsidRDefault="00DE7307" w:rsidP="00DE7307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cs/>
                            <w:lang w:bidi="th-TH"/>
                            <w14:textOutline w14:w="9525" w14:cap="rnd" w14:cmpd="sng" w14:algn="ctr">
                              <w14:solidFill>
                                <w14:schemeClr w14:val="bg1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 w:rsidRPr="00DE7307">
                          <w:rPr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th-TH"/>
                            <w14:textOutline w14:w="9525" w14:cap="rnd" w14:cmpd="sng" w14:algn="ctr">
                              <w14:solidFill>
                                <w14:schemeClr w14:val="bg1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SipCode</w:t>
                        </w:r>
                        <w:proofErr w:type="spellEnd"/>
                        <w:r w:rsidRPr="00DE7307">
                          <w:rPr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th-TH"/>
                            <w14:textOutline w14:w="9525" w14:cap="rnd" w14:cmpd="sng" w14:algn="ctr">
                              <w14:solidFill>
                                <w14:schemeClr w14:val="bg1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Solutions</w:t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 w:rsidR="00AA6FA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1" locked="0" layoutInCell="1" allowOverlap="1" wp14:anchorId="3E0D405E" wp14:editId="49B27F36">
                  <wp:simplePos x="0" y="0"/>
                  <wp:positionH relativeFrom="margin">
                    <wp:posOffset>-55418</wp:posOffset>
                  </wp:positionH>
                  <wp:positionV relativeFrom="paragraph">
                    <wp:posOffset>39601</wp:posOffset>
                  </wp:positionV>
                  <wp:extent cx="8702040" cy="1252451"/>
                  <wp:effectExtent l="0" t="0" r="3810" b="5080"/>
                  <wp:wrapNone/>
                  <wp:docPr id="513081917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 flipV="1">
                            <a:off x="0" y="0"/>
                            <a:ext cx="8702040" cy="1252451"/>
                          </a:xfrm>
                          <a:custGeom>
                            <a:avLst/>
                            <a:gdLst>
                              <a:gd name="connsiteX0" fmla="*/ 0 w 5905500"/>
                              <a:gd name="connsiteY0" fmla="*/ 0 h 819785"/>
                              <a:gd name="connsiteX1" fmla="*/ 5905500 w 5905500"/>
                              <a:gd name="connsiteY1" fmla="*/ 0 h 819785"/>
                              <a:gd name="connsiteX2" fmla="*/ 5905500 w 5905500"/>
                              <a:gd name="connsiteY2" fmla="*/ 819785 h 819785"/>
                              <a:gd name="connsiteX3" fmla="*/ 0 w 5905500"/>
                              <a:gd name="connsiteY3" fmla="*/ 819785 h 819785"/>
                              <a:gd name="connsiteX4" fmla="*/ 0 w 5905500"/>
                              <a:gd name="connsiteY4" fmla="*/ 0 h 819785"/>
                              <a:gd name="connsiteX0" fmla="*/ 0 w 8702040"/>
                              <a:gd name="connsiteY0" fmla="*/ 0 h 819785"/>
                              <a:gd name="connsiteX1" fmla="*/ 8702040 w 8702040"/>
                              <a:gd name="connsiteY1" fmla="*/ 0 h 819785"/>
                              <a:gd name="connsiteX2" fmla="*/ 5905500 w 8702040"/>
                              <a:gd name="connsiteY2" fmla="*/ 819785 h 819785"/>
                              <a:gd name="connsiteX3" fmla="*/ 0 w 8702040"/>
                              <a:gd name="connsiteY3" fmla="*/ 819785 h 819785"/>
                              <a:gd name="connsiteX4" fmla="*/ 0 w 8702040"/>
                              <a:gd name="connsiteY4" fmla="*/ 0 h 819785"/>
                              <a:gd name="connsiteX0" fmla="*/ 0 w 8702040"/>
                              <a:gd name="connsiteY0" fmla="*/ 0 h 822960"/>
                              <a:gd name="connsiteX1" fmla="*/ 8702040 w 8702040"/>
                              <a:gd name="connsiteY1" fmla="*/ 0 h 822960"/>
                              <a:gd name="connsiteX2" fmla="*/ 8122920 w 8702040"/>
                              <a:gd name="connsiteY2" fmla="*/ 822960 h 822960"/>
                              <a:gd name="connsiteX3" fmla="*/ 0 w 8702040"/>
                              <a:gd name="connsiteY3" fmla="*/ 819785 h 822960"/>
                              <a:gd name="connsiteX4" fmla="*/ 0 w 8702040"/>
                              <a:gd name="connsiteY4" fmla="*/ 0 h 8229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702040" h="822960">
                                <a:moveTo>
                                  <a:pt x="0" y="0"/>
                                </a:moveTo>
                                <a:lnTo>
                                  <a:pt x="8702040" y="0"/>
                                </a:lnTo>
                                <a:lnTo>
                                  <a:pt x="8122920" y="822960"/>
                                </a:lnTo>
                                <a:lnTo>
                                  <a:pt x="0" y="819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0C607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0C607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0C607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D2C800C" id="Rectangle 2" o:spid="_x0000_s1026" style="position:absolute;margin-left:-4.35pt;margin-top:3.1pt;width:685.2pt;height:98.6pt;flip:x y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702040,82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" path="m,l8702040,,8122920,822960,,819785,,xe" fillcolor="#967900" stroked="f" strokeweight="1pt">
                  <v:fill color2="#ffd100" rotate="t" angle="45" colors="0 #967900;.5 #d8af00;1 #ffd100" focus="100%" type="gradient"/>
                  <v:stroke joinstyle="miter"/>
                  <v:path arrowok="t" o:connecttype="custom" o:connectlocs="0,0;8702040,0;8122920,1252451;0,1247619;0,0" o:connectangles="0,0,0,0,0"/>
                  <w10:wrap anchorx="margin"/>
                </v:shape>
              </w:pict>
            </mc:Fallback>
          </mc:AlternateContent>
        </w:r>
      </w:p>
      <w:p w14:paraId="21A8B8B0" w14:textId="33CD5EA6" w:rsidR="00831E0C" w:rsidRDefault="00831E0C">
        <w:pPr>
          <w:pStyle w:val="a5"/>
          <w:jc w:val="right"/>
          <w:rPr>
            <w:noProof/>
          </w:rPr>
        </w:pPr>
      </w:p>
      <w:p w14:paraId="29B2898E" w14:textId="59EAD98C" w:rsidR="00770479" w:rsidRDefault="00000000">
        <w:pPr>
          <w:pStyle w:val="a5"/>
          <w:jc w:val="right"/>
        </w:pPr>
      </w:p>
    </w:sdtContent>
  </w:sdt>
  <w:p w14:paraId="6F094EBD" w14:textId="5BA30C87" w:rsidR="00C74C13" w:rsidRDefault="00C74C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95F7" w14:textId="77777777" w:rsidR="00FB33FA" w:rsidRDefault="00FB33FA" w:rsidP="00973DBC">
      <w:pPr>
        <w:spacing w:after="0" w:line="240" w:lineRule="auto"/>
      </w:pPr>
      <w:r>
        <w:separator/>
      </w:r>
    </w:p>
  </w:footnote>
  <w:footnote w:type="continuationSeparator" w:id="0">
    <w:p w14:paraId="243D7C64" w14:textId="77777777" w:rsidR="00FB33FA" w:rsidRDefault="00FB33FA" w:rsidP="00973DBC">
      <w:pPr>
        <w:spacing w:after="0" w:line="240" w:lineRule="auto"/>
      </w:pPr>
      <w:r>
        <w:continuationSeparator/>
      </w:r>
    </w:p>
  </w:footnote>
  <w:footnote w:type="continuationNotice" w:id="1">
    <w:p w14:paraId="6FAFE0DB" w14:textId="77777777" w:rsidR="00FB33FA" w:rsidRDefault="00FB33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7F44" w14:textId="3B59F2B0" w:rsidR="00C74C13" w:rsidRDefault="00F37B8E">
    <w:pPr>
      <w:pStyle w:val="a3"/>
    </w:pPr>
    <w:r>
      <w:rPr>
        <w:noProof/>
      </w:rPr>
      <w:drawing>
        <wp:anchor distT="0" distB="0" distL="114300" distR="114300" simplePos="0" relativeHeight="251655168" behindDoc="0" locked="0" layoutInCell="1" allowOverlap="1" wp14:anchorId="1CB98D35" wp14:editId="6B291FD9">
          <wp:simplePos x="0" y="0"/>
          <wp:positionH relativeFrom="margin">
            <wp:posOffset>4739640</wp:posOffset>
          </wp:positionH>
          <wp:positionV relativeFrom="paragraph">
            <wp:posOffset>68580</wp:posOffset>
          </wp:positionV>
          <wp:extent cx="1356360" cy="1219200"/>
          <wp:effectExtent l="0" t="0" r="0" b="0"/>
          <wp:wrapNone/>
          <wp:docPr id="48170245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03519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56" b="5056"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121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4B59"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44218E8E" wp14:editId="6DDA6F37">
              <wp:simplePos x="0" y="0"/>
              <wp:positionH relativeFrom="page">
                <wp:posOffset>-1464310</wp:posOffset>
              </wp:positionH>
              <wp:positionV relativeFrom="paragraph">
                <wp:posOffset>1905</wp:posOffset>
              </wp:positionV>
              <wp:extent cx="7829550" cy="962025"/>
              <wp:effectExtent l="0" t="0" r="0" b="9525"/>
              <wp:wrapNone/>
              <wp:docPr id="199660982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9550" cy="962025"/>
                      </a:xfrm>
                      <a:custGeom>
                        <a:avLst/>
                        <a:gdLst>
                          <a:gd name="connsiteX0" fmla="*/ 0 w 5905500"/>
                          <a:gd name="connsiteY0" fmla="*/ 0 h 819785"/>
                          <a:gd name="connsiteX1" fmla="*/ 5905500 w 5905500"/>
                          <a:gd name="connsiteY1" fmla="*/ 0 h 819785"/>
                          <a:gd name="connsiteX2" fmla="*/ 5905500 w 5905500"/>
                          <a:gd name="connsiteY2" fmla="*/ 819785 h 819785"/>
                          <a:gd name="connsiteX3" fmla="*/ 0 w 5905500"/>
                          <a:gd name="connsiteY3" fmla="*/ 819785 h 819785"/>
                          <a:gd name="connsiteX4" fmla="*/ 0 w 5905500"/>
                          <a:gd name="connsiteY4" fmla="*/ 0 h 819785"/>
                          <a:gd name="connsiteX0" fmla="*/ 0 w 8702040"/>
                          <a:gd name="connsiteY0" fmla="*/ 0 h 819785"/>
                          <a:gd name="connsiteX1" fmla="*/ 8702040 w 8702040"/>
                          <a:gd name="connsiteY1" fmla="*/ 0 h 819785"/>
                          <a:gd name="connsiteX2" fmla="*/ 5905500 w 8702040"/>
                          <a:gd name="connsiteY2" fmla="*/ 819785 h 819785"/>
                          <a:gd name="connsiteX3" fmla="*/ 0 w 8702040"/>
                          <a:gd name="connsiteY3" fmla="*/ 819785 h 819785"/>
                          <a:gd name="connsiteX4" fmla="*/ 0 w 8702040"/>
                          <a:gd name="connsiteY4" fmla="*/ 0 h 819785"/>
                          <a:gd name="connsiteX0" fmla="*/ 0 w 8702040"/>
                          <a:gd name="connsiteY0" fmla="*/ 0 h 822960"/>
                          <a:gd name="connsiteX1" fmla="*/ 8702040 w 8702040"/>
                          <a:gd name="connsiteY1" fmla="*/ 0 h 822960"/>
                          <a:gd name="connsiteX2" fmla="*/ 8122920 w 8702040"/>
                          <a:gd name="connsiteY2" fmla="*/ 822960 h 822960"/>
                          <a:gd name="connsiteX3" fmla="*/ 0 w 8702040"/>
                          <a:gd name="connsiteY3" fmla="*/ 819785 h 822960"/>
                          <a:gd name="connsiteX4" fmla="*/ 0 w 8702040"/>
                          <a:gd name="connsiteY4" fmla="*/ 0 h 8229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8702040" h="822960">
                            <a:moveTo>
                              <a:pt x="0" y="0"/>
                            </a:moveTo>
                            <a:lnTo>
                              <a:pt x="8702040" y="0"/>
                            </a:lnTo>
                            <a:lnTo>
                              <a:pt x="8122920" y="822960"/>
                            </a:lnTo>
                            <a:lnTo>
                              <a:pt x="0" y="81978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0C60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118BE" id="Rectangle 2" o:spid="_x0000_s1026" style="position:absolute;margin-left:-115.3pt;margin-top:.15pt;width:616.5pt;height:75.7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702040,82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" path="m,l8702040,,8122920,822960,,819785,,xe" fillcolor="#f0c607" stroked="f" strokeweight="1pt">
              <v:stroke joinstyle="miter"/>
              <v:path arrowok="t" o:connecttype="custom" o:connectlocs="0,0;7829550,0;7308494,962025;0,958313;0,0" o:connectangles="0,0,0,0,0"/>
              <w10:wrap anchorx="page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72A389E" wp14:editId="7B49A73F">
              <wp:simplePos x="0" y="0"/>
              <wp:positionH relativeFrom="page">
                <wp:align>left</wp:align>
              </wp:positionH>
              <wp:positionV relativeFrom="paragraph">
                <wp:posOffset>52070</wp:posOffset>
              </wp:positionV>
              <wp:extent cx="5850467" cy="919692"/>
              <wp:effectExtent l="0" t="0" r="0" b="0"/>
              <wp:wrapSquare wrapText="bothSides"/>
              <wp:docPr id="174344016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50467" cy="9196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A46194" w14:textId="3AEB8A0C" w:rsidR="009D567E" w:rsidRPr="00DE7307" w:rsidRDefault="002878CC" w:rsidP="00DE7307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lang w:bidi="th-TH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lang w:bidi="th-TH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</w:t>
                          </w:r>
                          <w:r w:rsidR="00055C6E"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lang w:bidi="th-TH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EETING INVITATION</w:t>
                          </w:r>
                        </w:p>
                        <w:p w14:paraId="1EF86698" w14:textId="0F775928" w:rsidR="00C74C13" w:rsidRPr="00DE7307" w:rsidRDefault="00055C6E" w:rsidP="00344B2F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cs/>
                              <w:lang w:bidi="th-TH"/>
                              <w14:textOutline w14:w="6350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cs/>
                              <w:lang w:bidi="th-TH"/>
                              <w14:textOutline w14:w="6350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หนังสือเชิญเข้าร่วมประชุม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2A38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4.1pt;width:460.65pt;height:72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zM+AEAAM0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" filled="f" stroked="f">
              <v:textbox>
                <w:txbxContent>
                  <w:p w14:paraId="0AA46194" w14:textId="3AEB8A0C" w:rsidR="009D567E" w:rsidRPr="00DE7307" w:rsidRDefault="002878CC" w:rsidP="00DE7307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  <w:lang w:bidi="th-TH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  <w:lang w:bidi="th-TH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M</w:t>
                    </w:r>
                    <w:r w:rsidR="00055C6E"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  <w:lang w:bidi="th-TH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EETING INVITATION</w:t>
                    </w:r>
                  </w:p>
                  <w:p w14:paraId="1EF86698" w14:textId="0F775928" w:rsidR="00C74C13" w:rsidRPr="00DE7307" w:rsidRDefault="00055C6E" w:rsidP="00344B2F">
                    <w:pPr>
                      <w:spacing w:line="240" w:lineRule="auto"/>
                      <w:jc w:val="center"/>
                      <w:rPr>
                        <w:b/>
                        <w:bCs/>
                        <w:color w:val="FFFFFF" w:themeColor="background1"/>
                        <w:sz w:val="44"/>
                        <w:szCs w:val="44"/>
                        <w:cs/>
                        <w:lang w:bidi="th-TH"/>
                        <w14:textOutline w14:w="6350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44"/>
                        <w:szCs w:val="44"/>
                        <w:cs/>
                        <w:lang w:bidi="th-TH"/>
                        <w14:textOutline w14:w="6350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หนังสือเชิญเข้าร่วมประชุม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3CC7C67" wp14:editId="56CD1CD6">
              <wp:simplePos x="0" y="0"/>
              <wp:positionH relativeFrom="margin">
                <wp:posOffset>-601133</wp:posOffset>
              </wp:positionH>
              <wp:positionV relativeFrom="paragraph">
                <wp:posOffset>924771</wp:posOffset>
              </wp:positionV>
              <wp:extent cx="2006600" cy="361950"/>
              <wp:effectExtent l="0" t="0" r="0" b="0"/>
              <wp:wrapSquare wrapText="bothSides"/>
              <wp:docPr id="974190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0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C384D" w14:textId="1AA62B94" w:rsidR="00C74C13" w:rsidRPr="00431CFB" w:rsidRDefault="00C74C13" w:rsidP="0077136C">
                          <w:pPr>
                            <w:spacing w:line="240" w:lineRule="auto"/>
                            <w:ind w:left="720" w:hanging="720"/>
                            <w:rPr>
                              <w:rFonts w:ascii="Bahnschrift SemiLight" w:hAnsi="Bahnschrift SemiLight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bidi="th-T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CC7C67" id="_x0000_s1027" type="#_x0000_t202" style="position:absolute;margin-left:-47.35pt;margin-top:72.8pt;width:158pt;height:28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" filled="f" stroked="f">
              <v:textbox>
                <w:txbxContent>
                  <w:p w14:paraId="0D7C384D" w14:textId="1AA62B94" w:rsidR="00C74C13" w:rsidRPr="00431CFB" w:rsidRDefault="00C74C13" w:rsidP="0077136C">
                    <w:pPr>
                      <w:spacing w:line="240" w:lineRule="auto"/>
                      <w:ind w:left="720" w:hanging="720"/>
                      <w:rPr>
                        <w:rFonts w:ascii="Bahnschrift SemiLight" w:hAnsi="Bahnschrift SemiLight"/>
                        <w:b/>
                        <w:bCs/>
                        <w:color w:val="FFFFFF" w:themeColor="background1"/>
                        <w:sz w:val="36"/>
                        <w:szCs w:val="36"/>
                        <w:lang w:bidi="th-TH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15D81809" wp14:editId="02C73AA0">
              <wp:simplePos x="0" y="0"/>
              <wp:positionH relativeFrom="page">
                <wp:posOffset>-372533</wp:posOffset>
              </wp:positionH>
              <wp:positionV relativeFrom="paragraph">
                <wp:posOffset>889000</wp:posOffset>
              </wp:positionV>
              <wp:extent cx="3200400" cy="388620"/>
              <wp:effectExtent l="0" t="0" r="0" b="0"/>
              <wp:wrapNone/>
              <wp:docPr id="112331381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0400" cy="388620"/>
                      </a:xfrm>
                      <a:custGeom>
                        <a:avLst/>
                        <a:gdLst>
                          <a:gd name="connsiteX0" fmla="*/ 0 w 2705100"/>
                          <a:gd name="connsiteY0" fmla="*/ 0 h 365760"/>
                          <a:gd name="connsiteX1" fmla="*/ 2705100 w 2705100"/>
                          <a:gd name="connsiteY1" fmla="*/ 0 h 365760"/>
                          <a:gd name="connsiteX2" fmla="*/ 2705100 w 2705100"/>
                          <a:gd name="connsiteY2" fmla="*/ 365760 h 365760"/>
                          <a:gd name="connsiteX3" fmla="*/ 0 w 2705100"/>
                          <a:gd name="connsiteY3" fmla="*/ 365760 h 365760"/>
                          <a:gd name="connsiteX4" fmla="*/ 0 w 2705100"/>
                          <a:gd name="connsiteY4" fmla="*/ 0 h 365760"/>
                          <a:gd name="connsiteX0" fmla="*/ 0 w 4715827"/>
                          <a:gd name="connsiteY0" fmla="*/ 0 h 365760"/>
                          <a:gd name="connsiteX1" fmla="*/ 4715827 w 4715827"/>
                          <a:gd name="connsiteY1" fmla="*/ 45719 h 365760"/>
                          <a:gd name="connsiteX2" fmla="*/ 2705100 w 4715827"/>
                          <a:gd name="connsiteY2" fmla="*/ 365760 h 365760"/>
                          <a:gd name="connsiteX3" fmla="*/ 0 w 4715827"/>
                          <a:gd name="connsiteY3" fmla="*/ 365760 h 365760"/>
                          <a:gd name="connsiteX4" fmla="*/ 0 w 4715827"/>
                          <a:gd name="connsiteY4" fmla="*/ 0 h 365760"/>
                          <a:gd name="connsiteX0" fmla="*/ 0 w 4799653"/>
                          <a:gd name="connsiteY0" fmla="*/ 15241 h 381001"/>
                          <a:gd name="connsiteX1" fmla="*/ 4799653 w 4799653"/>
                          <a:gd name="connsiteY1" fmla="*/ 0 h 381001"/>
                          <a:gd name="connsiteX2" fmla="*/ 2705100 w 4799653"/>
                          <a:gd name="connsiteY2" fmla="*/ 381001 h 381001"/>
                          <a:gd name="connsiteX3" fmla="*/ 0 w 4799653"/>
                          <a:gd name="connsiteY3" fmla="*/ 381001 h 381001"/>
                          <a:gd name="connsiteX4" fmla="*/ 0 w 4799653"/>
                          <a:gd name="connsiteY4" fmla="*/ 15241 h 381001"/>
                          <a:gd name="connsiteX0" fmla="*/ 0 w 4799653"/>
                          <a:gd name="connsiteY0" fmla="*/ 15241 h 381001"/>
                          <a:gd name="connsiteX1" fmla="*/ 4799653 w 4799653"/>
                          <a:gd name="connsiteY1" fmla="*/ 0 h 381001"/>
                          <a:gd name="connsiteX2" fmla="*/ 4412095 w 4799653"/>
                          <a:gd name="connsiteY2" fmla="*/ 342901 h 381001"/>
                          <a:gd name="connsiteX3" fmla="*/ 0 w 4799653"/>
                          <a:gd name="connsiteY3" fmla="*/ 381001 h 381001"/>
                          <a:gd name="connsiteX4" fmla="*/ 0 w 4799653"/>
                          <a:gd name="connsiteY4" fmla="*/ 15241 h 381001"/>
                          <a:gd name="connsiteX0" fmla="*/ 0 w 4799653"/>
                          <a:gd name="connsiteY0" fmla="*/ 15241 h 411481"/>
                          <a:gd name="connsiteX1" fmla="*/ 4799653 w 4799653"/>
                          <a:gd name="connsiteY1" fmla="*/ 0 h 411481"/>
                          <a:gd name="connsiteX2" fmla="*/ 4412095 w 4799653"/>
                          <a:gd name="connsiteY2" fmla="*/ 411481 h 411481"/>
                          <a:gd name="connsiteX3" fmla="*/ 0 w 4799653"/>
                          <a:gd name="connsiteY3" fmla="*/ 381001 h 411481"/>
                          <a:gd name="connsiteX4" fmla="*/ 0 w 4799653"/>
                          <a:gd name="connsiteY4" fmla="*/ 15241 h 411481"/>
                          <a:gd name="connsiteX0" fmla="*/ 0 w 4799653"/>
                          <a:gd name="connsiteY0" fmla="*/ 15241 h 381001"/>
                          <a:gd name="connsiteX1" fmla="*/ 4799653 w 4799653"/>
                          <a:gd name="connsiteY1" fmla="*/ 0 h 381001"/>
                          <a:gd name="connsiteX2" fmla="*/ 4412095 w 4799653"/>
                          <a:gd name="connsiteY2" fmla="*/ 373381 h 381001"/>
                          <a:gd name="connsiteX3" fmla="*/ 0 w 4799653"/>
                          <a:gd name="connsiteY3" fmla="*/ 381001 h 381001"/>
                          <a:gd name="connsiteX4" fmla="*/ 0 w 4799653"/>
                          <a:gd name="connsiteY4" fmla="*/ 15241 h 381001"/>
                          <a:gd name="connsiteX0" fmla="*/ 0 w 4852997"/>
                          <a:gd name="connsiteY0" fmla="*/ 0 h 381001"/>
                          <a:gd name="connsiteX1" fmla="*/ 4852997 w 4852997"/>
                          <a:gd name="connsiteY1" fmla="*/ 0 h 381001"/>
                          <a:gd name="connsiteX2" fmla="*/ 4465439 w 4852997"/>
                          <a:gd name="connsiteY2" fmla="*/ 373381 h 381001"/>
                          <a:gd name="connsiteX3" fmla="*/ 53344 w 4852997"/>
                          <a:gd name="connsiteY3" fmla="*/ 381001 h 381001"/>
                          <a:gd name="connsiteX4" fmla="*/ 0 w 4852997"/>
                          <a:gd name="connsiteY4" fmla="*/ 0 h 381001"/>
                          <a:gd name="connsiteX0" fmla="*/ 22862 w 4875859"/>
                          <a:gd name="connsiteY0" fmla="*/ 0 h 381001"/>
                          <a:gd name="connsiteX1" fmla="*/ 4875859 w 4875859"/>
                          <a:gd name="connsiteY1" fmla="*/ 0 h 381001"/>
                          <a:gd name="connsiteX2" fmla="*/ 4488301 w 4875859"/>
                          <a:gd name="connsiteY2" fmla="*/ 373381 h 381001"/>
                          <a:gd name="connsiteX3" fmla="*/ 0 w 4875859"/>
                          <a:gd name="connsiteY3" fmla="*/ 381001 h 381001"/>
                          <a:gd name="connsiteX4" fmla="*/ 22862 w 4875859"/>
                          <a:gd name="connsiteY4" fmla="*/ 0 h 381001"/>
                          <a:gd name="connsiteX0" fmla="*/ 15241 w 4875859"/>
                          <a:gd name="connsiteY0" fmla="*/ 0 h 396241"/>
                          <a:gd name="connsiteX1" fmla="*/ 4875859 w 4875859"/>
                          <a:gd name="connsiteY1" fmla="*/ 15240 h 396241"/>
                          <a:gd name="connsiteX2" fmla="*/ 4488301 w 4875859"/>
                          <a:gd name="connsiteY2" fmla="*/ 388621 h 396241"/>
                          <a:gd name="connsiteX3" fmla="*/ 0 w 4875859"/>
                          <a:gd name="connsiteY3" fmla="*/ 396241 h 396241"/>
                          <a:gd name="connsiteX4" fmla="*/ 15241 w 4875859"/>
                          <a:gd name="connsiteY4" fmla="*/ 0 h 396241"/>
                          <a:gd name="connsiteX0" fmla="*/ 15241 w 4852997"/>
                          <a:gd name="connsiteY0" fmla="*/ 0 h 396241"/>
                          <a:gd name="connsiteX1" fmla="*/ 4852997 w 4852997"/>
                          <a:gd name="connsiteY1" fmla="*/ 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15241 w 4852997"/>
                          <a:gd name="connsiteY4" fmla="*/ 0 h 396241"/>
                          <a:gd name="connsiteX0" fmla="*/ 15241 w 4852997"/>
                          <a:gd name="connsiteY0" fmla="*/ 15240 h 411481"/>
                          <a:gd name="connsiteX1" fmla="*/ 4852997 w 4852997"/>
                          <a:gd name="connsiteY1" fmla="*/ 0 h 411481"/>
                          <a:gd name="connsiteX2" fmla="*/ 4488301 w 4852997"/>
                          <a:gd name="connsiteY2" fmla="*/ 403861 h 411481"/>
                          <a:gd name="connsiteX3" fmla="*/ 0 w 4852997"/>
                          <a:gd name="connsiteY3" fmla="*/ 411481 h 411481"/>
                          <a:gd name="connsiteX4" fmla="*/ 15241 w 4852997"/>
                          <a:gd name="connsiteY4" fmla="*/ 15240 h 411481"/>
                          <a:gd name="connsiteX0" fmla="*/ 15241 w 4852997"/>
                          <a:gd name="connsiteY0" fmla="*/ 0 h 396241"/>
                          <a:gd name="connsiteX1" fmla="*/ 4852997 w 4852997"/>
                          <a:gd name="connsiteY1" fmla="*/ 2286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15241 w 4852997"/>
                          <a:gd name="connsiteY4" fmla="*/ 0 h 396241"/>
                          <a:gd name="connsiteX0" fmla="*/ 15241 w 4852997"/>
                          <a:gd name="connsiteY0" fmla="*/ 0 h 396241"/>
                          <a:gd name="connsiteX1" fmla="*/ 4852997 w 4852997"/>
                          <a:gd name="connsiteY1" fmla="*/ 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15241 w 4852997"/>
                          <a:gd name="connsiteY4" fmla="*/ 0 h 396241"/>
                          <a:gd name="connsiteX0" fmla="*/ 7621 w 4852997"/>
                          <a:gd name="connsiteY0" fmla="*/ 0 h 396241"/>
                          <a:gd name="connsiteX1" fmla="*/ 4852997 w 4852997"/>
                          <a:gd name="connsiteY1" fmla="*/ 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7621 w 4852997"/>
                          <a:gd name="connsiteY4" fmla="*/ 0 h 396241"/>
                          <a:gd name="connsiteX0" fmla="*/ 7621 w 4868238"/>
                          <a:gd name="connsiteY0" fmla="*/ 0 h 396241"/>
                          <a:gd name="connsiteX1" fmla="*/ 4868238 w 4868238"/>
                          <a:gd name="connsiteY1" fmla="*/ 0 h 396241"/>
                          <a:gd name="connsiteX2" fmla="*/ 4488301 w 4868238"/>
                          <a:gd name="connsiteY2" fmla="*/ 388621 h 396241"/>
                          <a:gd name="connsiteX3" fmla="*/ 0 w 4868238"/>
                          <a:gd name="connsiteY3" fmla="*/ 396241 h 396241"/>
                          <a:gd name="connsiteX4" fmla="*/ 7621 w 4868238"/>
                          <a:gd name="connsiteY4" fmla="*/ 0 h 3962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868238" h="396241">
                            <a:moveTo>
                              <a:pt x="7621" y="0"/>
                            </a:moveTo>
                            <a:lnTo>
                              <a:pt x="4868238" y="0"/>
                            </a:lnTo>
                            <a:lnTo>
                              <a:pt x="4488301" y="388621"/>
                            </a:lnTo>
                            <a:lnTo>
                              <a:pt x="0" y="396241"/>
                            </a:lnTo>
                            <a:lnTo>
                              <a:pt x="7621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D0AA06">
                              <a:shade val="30000"/>
                              <a:satMod val="115000"/>
                            </a:srgbClr>
                          </a:gs>
                          <a:gs pos="50000">
                            <a:srgbClr val="D0AA06">
                              <a:shade val="67500"/>
                              <a:satMod val="115000"/>
                            </a:srgbClr>
                          </a:gs>
                          <a:gs pos="100000">
                            <a:srgbClr val="D0AA0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B963D6" id="Rectangle 2" o:spid="_x0000_s1026" style="position:absolute;margin-left:-29.35pt;margin-top:70pt;width:252pt;height:30.6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68238,39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" path="m7621,l4868238,,4488301,388621,,396241,7621,xe" fillcolor="#816700" stroked="f" strokeweight="1pt">
              <v:fill color2="#dfb300" rotate="t" angle="45" colors="0 #816700;.5 #bb9600;1 #dfb300" focus="100%" type="gradient"/>
              <v:stroke joinstyle="miter"/>
              <v:path arrowok="t" o:connecttype="custom" o:connectlocs="5010,0;3200400,0;2950628,381147;0,388620;5010,0" o:connectangles="0,0,0,0,0"/>
              <w10:wrap anchorx="page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3FFBE6B9" wp14:editId="4495A9AA">
              <wp:simplePos x="0" y="0"/>
              <wp:positionH relativeFrom="page">
                <wp:posOffset>4855210</wp:posOffset>
              </wp:positionH>
              <wp:positionV relativeFrom="paragraph">
                <wp:posOffset>389255</wp:posOffset>
              </wp:positionV>
              <wp:extent cx="2705100" cy="213360"/>
              <wp:effectExtent l="0" t="0" r="0" b="0"/>
              <wp:wrapNone/>
              <wp:docPr id="41939490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0" cy="21336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CE78C">
                              <a:shade val="30000"/>
                              <a:satMod val="115000"/>
                            </a:srgbClr>
                          </a:gs>
                          <a:gs pos="50000">
                            <a:srgbClr val="FCE78C">
                              <a:shade val="67500"/>
                              <a:satMod val="115000"/>
                            </a:srgbClr>
                          </a:gs>
                          <a:gs pos="100000">
                            <a:srgbClr val="FCE78C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F4B8AB" id="Rectangle 2" o:spid="_x0000_s1026" style="position:absolute;margin-left:382.3pt;margin-top:30.65pt;width:213pt;height:16.8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" fillcolor="#988a4a" stroked="f" strokeweight="1pt">
              <v:fill color2="#ffec84" rotate="t" angle="45" colors="0 #988a4a;.5 #dbc66e;1 #ffec84" focus="100%" type="gradient"/>
              <w10:wrap anchorx="page"/>
            </v:rect>
          </w:pict>
        </mc:Fallback>
      </mc:AlternateContent>
    </w:r>
    <w:r w:rsidR="00C74C13">
      <w:rPr>
        <w:noProof/>
      </w:rPr>
      <mc:AlternateContent>
        <mc:Choice Requires="wps">
          <w:drawing>
            <wp:anchor distT="0" distB="0" distL="114300" distR="114300" simplePos="0" relativeHeight="251646976" behindDoc="1" locked="0" layoutInCell="1" allowOverlap="1" wp14:anchorId="4ED1B3EB" wp14:editId="5EC66C32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2705100" cy="525780"/>
              <wp:effectExtent l="0" t="0" r="0" b="7620"/>
              <wp:wrapNone/>
              <wp:docPr id="113330647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0" cy="52578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D0AA06">
                              <a:shade val="30000"/>
                              <a:satMod val="115000"/>
                            </a:srgbClr>
                          </a:gs>
                          <a:gs pos="50000">
                            <a:srgbClr val="D0AA06">
                              <a:shade val="67500"/>
                              <a:satMod val="115000"/>
                            </a:srgbClr>
                          </a:gs>
                          <a:gs pos="100000">
                            <a:srgbClr val="D0AA0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1DA10D" id="Rectangle 2" o:spid="_x0000_s1026" style="position:absolute;margin-left:161.8pt;margin-top:0;width:213pt;height:41.4pt;z-index:-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" fillcolor="#816700" stroked="f" strokeweight="1pt">
              <v:fill color2="#dfb300" rotate="t" angle="315" colors="0 #816700;.5 #bb9600;1 #dfb300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1EF"/>
    <w:multiLevelType w:val="multilevel"/>
    <w:tmpl w:val="FB4C24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32"/>
        <w:szCs w:val="40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02D55572"/>
    <w:multiLevelType w:val="hybridMultilevel"/>
    <w:tmpl w:val="156A07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890F76"/>
    <w:multiLevelType w:val="multilevel"/>
    <w:tmpl w:val="78723096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DFE0720"/>
    <w:multiLevelType w:val="hybridMultilevel"/>
    <w:tmpl w:val="C136C2BE"/>
    <w:lvl w:ilvl="0" w:tplc="71BCADEE">
      <w:start w:val="2"/>
      <w:numFmt w:val="decimal"/>
      <w:lvlText w:val="7.%1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01930"/>
    <w:multiLevelType w:val="multilevel"/>
    <w:tmpl w:val="BB5E99DA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  <w:szCs w:val="28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15407987"/>
    <w:multiLevelType w:val="hybridMultilevel"/>
    <w:tmpl w:val="301852A4"/>
    <w:lvl w:ilvl="0" w:tplc="BE9280CC">
      <w:start w:val="1"/>
      <w:numFmt w:val="decimal"/>
      <w:lvlText w:val="2.2.%1"/>
      <w:lvlJc w:val="left"/>
      <w:pPr>
        <w:ind w:left="14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6" w15:restartNumberingAfterBreak="0">
    <w:nsid w:val="18D02211"/>
    <w:multiLevelType w:val="multilevel"/>
    <w:tmpl w:val="F940B8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260" w:hanging="360"/>
      </w:pPr>
      <w:rPr>
        <w:rFonts w:hint="default"/>
        <w:b/>
        <w:bCs w:val="0"/>
      </w:rPr>
    </w:lvl>
    <w:lvl w:ilvl="2">
      <w:start w:val="1"/>
      <w:numFmt w:val="decimal"/>
      <w:lvlText w:val="6.1.%3"/>
      <w:lvlJc w:val="left"/>
      <w:pPr>
        <w:ind w:left="360" w:hanging="36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D53EB8"/>
    <w:multiLevelType w:val="multilevel"/>
    <w:tmpl w:val="AFB653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D2B43D4"/>
    <w:multiLevelType w:val="hybridMultilevel"/>
    <w:tmpl w:val="C3E26764"/>
    <w:lvl w:ilvl="0" w:tplc="159A091A">
      <w:start w:val="1"/>
      <w:numFmt w:val="decimal"/>
      <w:lvlText w:val="7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003E6"/>
    <w:multiLevelType w:val="multilevel"/>
    <w:tmpl w:val="813E8B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4311C8A"/>
    <w:multiLevelType w:val="multilevel"/>
    <w:tmpl w:val="3B023C3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3.5.%3"/>
      <w:lvlJc w:val="left"/>
      <w:pPr>
        <w:ind w:left="1080" w:hanging="360"/>
      </w:pPr>
      <w:rPr>
        <w:rFonts w:hint="default"/>
        <w:b w:val="0"/>
        <w:bCs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26DA41DD"/>
    <w:multiLevelType w:val="multilevel"/>
    <w:tmpl w:val="2968D9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7F943C9"/>
    <w:multiLevelType w:val="multilevel"/>
    <w:tmpl w:val="DE24C3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</w:rPr>
    </w:lvl>
    <w:lvl w:ilvl="2">
      <w:start w:val="3"/>
      <w:numFmt w:val="decimal"/>
      <w:lvlText w:val="%3."/>
      <w:lvlJc w:val="left"/>
      <w:pPr>
        <w:ind w:left="25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13" w15:restartNumberingAfterBreak="0">
    <w:nsid w:val="2F3D68AB"/>
    <w:multiLevelType w:val="multilevel"/>
    <w:tmpl w:val="367EFF0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7489C"/>
    <w:multiLevelType w:val="multilevel"/>
    <w:tmpl w:val="777AEA2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H Sarabun New" w:hAnsi="TH Sarabun New" w:cs="TH Sarabun New" w:hint="default"/>
        <w:b w:val="0"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/>
      </w:rPr>
    </w:lvl>
  </w:abstractNum>
  <w:abstractNum w:abstractNumId="15" w15:restartNumberingAfterBreak="0">
    <w:nsid w:val="3BA8514F"/>
    <w:multiLevelType w:val="hybridMultilevel"/>
    <w:tmpl w:val="0D421EBA"/>
    <w:lvl w:ilvl="0" w:tplc="4A983DCE">
      <w:start w:val="1"/>
      <w:numFmt w:val="decimal"/>
      <w:lvlText w:val="6.3.%1"/>
      <w:lvlJc w:val="left"/>
      <w:pPr>
        <w:ind w:left="1211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35958"/>
    <w:multiLevelType w:val="hybridMultilevel"/>
    <w:tmpl w:val="394A1DA6"/>
    <w:lvl w:ilvl="0" w:tplc="FFFFFFFF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1440" w:hanging="180"/>
      </w:pPr>
    </w:lvl>
    <w:lvl w:ilvl="3" w:tplc="FFFFFFFF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0320531"/>
    <w:multiLevelType w:val="hybridMultilevel"/>
    <w:tmpl w:val="27E6F818"/>
    <w:lvl w:ilvl="0" w:tplc="D750C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384F5D"/>
    <w:multiLevelType w:val="multilevel"/>
    <w:tmpl w:val="BBA4F5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 w:val="0"/>
        <w:sz w:val="32"/>
        <w:szCs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42E6B77"/>
    <w:multiLevelType w:val="hybridMultilevel"/>
    <w:tmpl w:val="222C54E2"/>
    <w:lvl w:ilvl="0" w:tplc="78E69AEC">
      <w:start w:val="2"/>
      <w:numFmt w:val="decimal"/>
      <w:lvlText w:val="7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FC04DD"/>
    <w:multiLevelType w:val="hybridMultilevel"/>
    <w:tmpl w:val="D1F4FCDC"/>
    <w:lvl w:ilvl="0" w:tplc="1DDC05CC">
      <w:start w:val="1"/>
      <w:numFmt w:val="decimal"/>
      <w:lvlText w:val="6.4.%1"/>
      <w:lvlJc w:val="left"/>
      <w:pPr>
        <w:ind w:left="1931" w:hanging="360"/>
      </w:pPr>
      <w:rPr>
        <w:rFonts w:hint="default"/>
        <w:b w:val="0"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94641"/>
    <w:multiLevelType w:val="hybridMultilevel"/>
    <w:tmpl w:val="73C82430"/>
    <w:lvl w:ilvl="0" w:tplc="1ECAABF6">
      <w:start w:val="1"/>
      <w:numFmt w:val="decimal"/>
      <w:lvlText w:val="%1."/>
      <w:lvlJc w:val="left"/>
      <w:pPr>
        <w:ind w:left="1092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2" w15:restartNumberingAfterBreak="0">
    <w:nsid w:val="4FA663D3"/>
    <w:multiLevelType w:val="multilevel"/>
    <w:tmpl w:val="49B2C6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3" w15:restartNumberingAfterBreak="0">
    <w:nsid w:val="525F5897"/>
    <w:multiLevelType w:val="multilevel"/>
    <w:tmpl w:val="9AF4FA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40805BF"/>
    <w:multiLevelType w:val="hybridMultilevel"/>
    <w:tmpl w:val="69926FDE"/>
    <w:lvl w:ilvl="0" w:tplc="31E0C7E8">
      <w:start w:val="3"/>
      <w:numFmt w:val="decimal"/>
      <w:lvlText w:val="7.%1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B5FB9"/>
    <w:multiLevelType w:val="hybridMultilevel"/>
    <w:tmpl w:val="EFDA34B8"/>
    <w:lvl w:ilvl="0" w:tplc="42841D90">
      <w:start w:val="1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63491"/>
    <w:multiLevelType w:val="hybridMultilevel"/>
    <w:tmpl w:val="99AAB4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BA7171"/>
    <w:multiLevelType w:val="hybridMultilevel"/>
    <w:tmpl w:val="AE4AB7D6"/>
    <w:lvl w:ilvl="0" w:tplc="81FE7A86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0D5B1C"/>
    <w:multiLevelType w:val="hybridMultilevel"/>
    <w:tmpl w:val="5B880718"/>
    <w:lvl w:ilvl="0" w:tplc="B8A8AC2A">
      <w:start w:val="1"/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260731"/>
    <w:multiLevelType w:val="hybridMultilevel"/>
    <w:tmpl w:val="A7864D9A"/>
    <w:lvl w:ilvl="0" w:tplc="D72075CE">
      <w:start w:val="1"/>
      <w:numFmt w:val="decimal"/>
      <w:lvlText w:val="7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51232"/>
    <w:multiLevelType w:val="hybridMultilevel"/>
    <w:tmpl w:val="94D07D62"/>
    <w:lvl w:ilvl="0" w:tplc="2D38217C">
      <w:start w:val="1"/>
      <w:numFmt w:val="decimal"/>
      <w:lvlText w:val="6.2.%1"/>
      <w:lvlJc w:val="left"/>
      <w:pPr>
        <w:ind w:left="1211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032945"/>
    <w:multiLevelType w:val="multilevel"/>
    <w:tmpl w:val="3A02A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ind w:left="81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2" w15:restartNumberingAfterBreak="0">
    <w:nsid w:val="63F324CD"/>
    <w:multiLevelType w:val="multilevel"/>
    <w:tmpl w:val="34E21632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  <w:szCs w:val="28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3" w15:restartNumberingAfterBreak="0">
    <w:nsid w:val="64880B40"/>
    <w:multiLevelType w:val="hybridMultilevel"/>
    <w:tmpl w:val="7AD84F6C"/>
    <w:lvl w:ilvl="0" w:tplc="5994E3FA">
      <w:start w:val="1"/>
      <w:numFmt w:val="decimal"/>
      <w:lvlText w:val="2.5.%1"/>
      <w:lvlJc w:val="left"/>
      <w:pPr>
        <w:ind w:left="3371" w:hanging="360"/>
      </w:pPr>
      <w:rPr>
        <w:rFonts w:hint="default"/>
        <w:b w:val="0"/>
        <w:bCs/>
        <w:sz w:val="3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05376"/>
    <w:multiLevelType w:val="hybridMultilevel"/>
    <w:tmpl w:val="55668718"/>
    <w:lvl w:ilvl="0" w:tplc="D20E08FA">
      <w:start w:val="3"/>
      <w:numFmt w:val="decimal"/>
      <w:lvlText w:val="7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06AB7"/>
    <w:multiLevelType w:val="hybridMultilevel"/>
    <w:tmpl w:val="5D725CCA"/>
    <w:lvl w:ilvl="0" w:tplc="E646B6EE">
      <w:start w:val="1"/>
      <w:numFmt w:val="decimal"/>
      <w:lvlText w:val="4.2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C07F7"/>
    <w:multiLevelType w:val="hybridMultilevel"/>
    <w:tmpl w:val="89BC7C5A"/>
    <w:lvl w:ilvl="0" w:tplc="17F678BE">
      <w:start w:val="1"/>
      <w:numFmt w:val="decimal"/>
      <w:lvlText w:val="7.%1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77901394"/>
    <w:multiLevelType w:val="multilevel"/>
    <w:tmpl w:val="DF14B3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8" w15:restartNumberingAfterBreak="0">
    <w:nsid w:val="78454593"/>
    <w:multiLevelType w:val="hybridMultilevel"/>
    <w:tmpl w:val="D40EB59C"/>
    <w:lvl w:ilvl="0" w:tplc="B440AE6E">
      <w:start w:val="1"/>
      <w:numFmt w:val="decimal"/>
      <w:lvlText w:val="7.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C6F7F"/>
    <w:multiLevelType w:val="hybridMultilevel"/>
    <w:tmpl w:val="486847EC"/>
    <w:lvl w:ilvl="0" w:tplc="F908490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07054">
    <w:abstractNumId w:val="31"/>
  </w:num>
  <w:num w:numId="2" w16cid:durableId="1433696574">
    <w:abstractNumId w:val="12"/>
  </w:num>
  <w:num w:numId="3" w16cid:durableId="2132701221">
    <w:abstractNumId w:val="32"/>
  </w:num>
  <w:num w:numId="4" w16cid:durableId="1395855577">
    <w:abstractNumId w:val="14"/>
  </w:num>
  <w:num w:numId="5" w16cid:durableId="1326129550">
    <w:abstractNumId w:val="9"/>
  </w:num>
  <w:num w:numId="6" w16cid:durableId="795491586">
    <w:abstractNumId w:val="18"/>
  </w:num>
  <w:num w:numId="7" w16cid:durableId="315570774">
    <w:abstractNumId w:val="10"/>
  </w:num>
  <w:num w:numId="8" w16cid:durableId="167868547">
    <w:abstractNumId w:val="6"/>
  </w:num>
  <w:num w:numId="9" w16cid:durableId="740903302">
    <w:abstractNumId w:val="11"/>
  </w:num>
  <w:num w:numId="10" w16cid:durableId="1388067358">
    <w:abstractNumId w:val="26"/>
  </w:num>
  <w:num w:numId="11" w16cid:durableId="862934156">
    <w:abstractNumId w:val="25"/>
  </w:num>
  <w:num w:numId="12" w16cid:durableId="990134693">
    <w:abstractNumId w:val="5"/>
  </w:num>
  <w:num w:numId="13" w16cid:durableId="1302685670">
    <w:abstractNumId w:val="1"/>
  </w:num>
  <w:num w:numId="14" w16cid:durableId="740253011">
    <w:abstractNumId w:val="36"/>
  </w:num>
  <w:num w:numId="15" w16cid:durableId="843396145">
    <w:abstractNumId w:val="38"/>
  </w:num>
  <w:num w:numId="16" w16cid:durableId="1634752142">
    <w:abstractNumId w:val="27"/>
  </w:num>
  <w:num w:numId="17" w16cid:durableId="1449205364">
    <w:abstractNumId w:val="3"/>
  </w:num>
  <w:num w:numId="18" w16cid:durableId="1888104382">
    <w:abstractNumId w:val="19"/>
  </w:num>
  <w:num w:numId="19" w16cid:durableId="34741772">
    <w:abstractNumId w:val="29"/>
  </w:num>
  <w:num w:numId="20" w16cid:durableId="1161193264">
    <w:abstractNumId w:val="16"/>
  </w:num>
  <w:num w:numId="21" w16cid:durableId="46537291">
    <w:abstractNumId w:val="24"/>
  </w:num>
  <w:num w:numId="22" w16cid:durableId="1391461895">
    <w:abstractNumId w:val="34"/>
  </w:num>
  <w:num w:numId="23" w16cid:durableId="1392120186">
    <w:abstractNumId w:val="8"/>
  </w:num>
  <w:num w:numId="24" w16cid:durableId="302468490">
    <w:abstractNumId w:val="39"/>
  </w:num>
  <w:num w:numId="25" w16cid:durableId="1996759498">
    <w:abstractNumId w:val="37"/>
  </w:num>
  <w:num w:numId="26" w16cid:durableId="210043501">
    <w:abstractNumId w:val="22"/>
  </w:num>
  <w:num w:numId="27" w16cid:durableId="408119036">
    <w:abstractNumId w:val="2"/>
  </w:num>
  <w:num w:numId="28" w16cid:durableId="949628276">
    <w:abstractNumId w:val="35"/>
  </w:num>
  <w:num w:numId="29" w16cid:durableId="1780102217">
    <w:abstractNumId w:val="4"/>
  </w:num>
  <w:num w:numId="30" w16cid:durableId="2098138406">
    <w:abstractNumId w:val="13"/>
  </w:num>
  <w:num w:numId="31" w16cid:durableId="71128265">
    <w:abstractNumId w:val="30"/>
  </w:num>
  <w:num w:numId="32" w16cid:durableId="1296762047">
    <w:abstractNumId w:val="15"/>
  </w:num>
  <w:num w:numId="33" w16cid:durableId="688414053">
    <w:abstractNumId w:val="20"/>
  </w:num>
  <w:num w:numId="34" w16cid:durableId="1311976830">
    <w:abstractNumId w:val="33"/>
  </w:num>
  <w:num w:numId="35" w16cid:durableId="2142991521">
    <w:abstractNumId w:val="0"/>
  </w:num>
  <w:num w:numId="36" w16cid:durableId="1387871222">
    <w:abstractNumId w:val="21"/>
  </w:num>
  <w:num w:numId="37" w16cid:durableId="1114639549">
    <w:abstractNumId w:val="7"/>
  </w:num>
  <w:num w:numId="38" w16cid:durableId="1634947308">
    <w:abstractNumId w:val="23"/>
  </w:num>
  <w:num w:numId="39" w16cid:durableId="1485857288">
    <w:abstractNumId w:val="17"/>
  </w:num>
  <w:num w:numId="40" w16cid:durableId="1916207906">
    <w:abstractNumId w:val="2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6C"/>
    <w:rsid w:val="00001AC3"/>
    <w:rsid w:val="00003F46"/>
    <w:rsid w:val="000063A8"/>
    <w:rsid w:val="00006874"/>
    <w:rsid w:val="00006980"/>
    <w:rsid w:val="00012F2A"/>
    <w:rsid w:val="000252F3"/>
    <w:rsid w:val="00027C24"/>
    <w:rsid w:val="0003246A"/>
    <w:rsid w:val="00033E25"/>
    <w:rsid w:val="00042C86"/>
    <w:rsid w:val="0004390F"/>
    <w:rsid w:val="0005145D"/>
    <w:rsid w:val="00053239"/>
    <w:rsid w:val="00055C6E"/>
    <w:rsid w:val="00063CD9"/>
    <w:rsid w:val="00064DE5"/>
    <w:rsid w:val="00065684"/>
    <w:rsid w:val="00066EF8"/>
    <w:rsid w:val="00076421"/>
    <w:rsid w:val="000768C2"/>
    <w:rsid w:val="00095B28"/>
    <w:rsid w:val="000A506A"/>
    <w:rsid w:val="000C3C09"/>
    <w:rsid w:val="000C78F3"/>
    <w:rsid w:val="000D5265"/>
    <w:rsid w:val="000E0A8E"/>
    <w:rsid w:val="000E3FE4"/>
    <w:rsid w:val="000E620B"/>
    <w:rsid w:val="00100B2A"/>
    <w:rsid w:val="00105E1C"/>
    <w:rsid w:val="00106F4F"/>
    <w:rsid w:val="00107253"/>
    <w:rsid w:val="00110537"/>
    <w:rsid w:val="00110EC8"/>
    <w:rsid w:val="00113F42"/>
    <w:rsid w:val="00117162"/>
    <w:rsid w:val="00117A9A"/>
    <w:rsid w:val="001222E6"/>
    <w:rsid w:val="001240E3"/>
    <w:rsid w:val="00127132"/>
    <w:rsid w:val="001272D9"/>
    <w:rsid w:val="00130DBC"/>
    <w:rsid w:val="00133784"/>
    <w:rsid w:val="001344B6"/>
    <w:rsid w:val="00141545"/>
    <w:rsid w:val="00143B37"/>
    <w:rsid w:val="0014791A"/>
    <w:rsid w:val="00147C02"/>
    <w:rsid w:val="00150A90"/>
    <w:rsid w:val="00150DB0"/>
    <w:rsid w:val="00154319"/>
    <w:rsid w:val="001544AA"/>
    <w:rsid w:val="00155682"/>
    <w:rsid w:val="001606CD"/>
    <w:rsid w:val="001616B7"/>
    <w:rsid w:val="00164CD7"/>
    <w:rsid w:val="00166C8E"/>
    <w:rsid w:val="00166E32"/>
    <w:rsid w:val="00167EA1"/>
    <w:rsid w:val="001716E0"/>
    <w:rsid w:val="00173030"/>
    <w:rsid w:val="00173830"/>
    <w:rsid w:val="00180CBD"/>
    <w:rsid w:val="00184053"/>
    <w:rsid w:val="001849C7"/>
    <w:rsid w:val="0019350B"/>
    <w:rsid w:val="001952BB"/>
    <w:rsid w:val="00197F67"/>
    <w:rsid w:val="001A38BB"/>
    <w:rsid w:val="001A4184"/>
    <w:rsid w:val="001A7065"/>
    <w:rsid w:val="001B47B0"/>
    <w:rsid w:val="001C1FC0"/>
    <w:rsid w:val="001C2BEE"/>
    <w:rsid w:val="001C3E9C"/>
    <w:rsid w:val="001D03B5"/>
    <w:rsid w:val="001D188A"/>
    <w:rsid w:val="001D23FC"/>
    <w:rsid w:val="001E0B93"/>
    <w:rsid w:val="001E2701"/>
    <w:rsid w:val="001E54C4"/>
    <w:rsid w:val="001E5DAE"/>
    <w:rsid w:val="001E75C9"/>
    <w:rsid w:val="001F40D8"/>
    <w:rsid w:val="001F5D98"/>
    <w:rsid w:val="00204FD4"/>
    <w:rsid w:val="00205C1B"/>
    <w:rsid w:val="002066AB"/>
    <w:rsid w:val="002070A0"/>
    <w:rsid w:val="00207B08"/>
    <w:rsid w:val="002143FC"/>
    <w:rsid w:val="00214C6F"/>
    <w:rsid w:val="00217F07"/>
    <w:rsid w:val="00221C57"/>
    <w:rsid w:val="00222093"/>
    <w:rsid w:val="002240CF"/>
    <w:rsid w:val="00235E91"/>
    <w:rsid w:val="002508BC"/>
    <w:rsid w:val="002538E8"/>
    <w:rsid w:val="00256E6D"/>
    <w:rsid w:val="00260718"/>
    <w:rsid w:val="002635F6"/>
    <w:rsid w:val="00274D97"/>
    <w:rsid w:val="00280794"/>
    <w:rsid w:val="0028109F"/>
    <w:rsid w:val="00284BDC"/>
    <w:rsid w:val="00286B7D"/>
    <w:rsid w:val="002878CC"/>
    <w:rsid w:val="00287D01"/>
    <w:rsid w:val="00290EFE"/>
    <w:rsid w:val="002935D2"/>
    <w:rsid w:val="0029421E"/>
    <w:rsid w:val="00294435"/>
    <w:rsid w:val="00295279"/>
    <w:rsid w:val="00297A23"/>
    <w:rsid w:val="002A2E31"/>
    <w:rsid w:val="002A4104"/>
    <w:rsid w:val="002A6540"/>
    <w:rsid w:val="002A6A70"/>
    <w:rsid w:val="002A6B26"/>
    <w:rsid w:val="002A6B3E"/>
    <w:rsid w:val="002B4013"/>
    <w:rsid w:val="002C1315"/>
    <w:rsid w:val="002C457C"/>
    <w:rsid w:val="002C67A5"/>
    <w:rsid w:val="002D00A7"/>
    <w:rsid w:val="002D15B8"/>
    <w:rsid w:val="002D2553"/>
    <w:rsid w:val="002D678E"/>
    <w:rsid w:val="002E0CEC"/>
    <w:rsid w:val="002E5199"/>
    <w:rsid w:val="002F012F"/>
    <w:rsid w:val="00300595"/>
    <w:rsid w:val="00302486"/>
    <w:rsid w:val="00302D5B"/>
    <w:rsid w:val="00304214"/>
    <w:rsid w:val="00305746"/>
    <w:rsid w:val="003118DE"/>
    <w:rsid w:val="00313595"/>
    <w:rsid w:val="003221B0"/>
    <w:rsid w:val="0032344F"/>
    <w:rsid w:val="00323F22"/>
    <w:rsid w:val="003248A6"/>
    <w:rsid w:val="00334863"/>
    <w:rsid w:val="00337122"/>
    <w:rsid w:val="00342236"/>
    <w:rsid w:val="003433F6"/>
    <w:rsid w:val="00344B2F"/>
    <w:rsid w:val="0035041D"/>
    <w:rsid w:val="003538C6"/>
    <w:rsid w:val="0035516D"/>
    <w:rsid w:val="0036744C"/>
    <w:rsid w:val="003676E4"/>
    <w:rsid w:val="00374514"/>
    <w:rsid w:val="00375A79"/>
    <w:rsid w:val="00376480"/>
    <w:rsid w:val="0037728C"/>
    <w:rsid w:val="00382C64"/>
    <w:rsid w:val="0038380B"/>
    <w:rsid w:val="00386533"/>
    <w:rsid w:val="003872E1"/>
    <w:rsid w:val="00393B37"/>
    <w:rsid w:val="00395190"/>
    <w:rsid w:val="003A539E"/>
    <w:rsid w:val="003A6336"/>
    <w:rsid w:val="003A7D0D"/>
    <w:rsid w:val="003B0943"/>
    <w:rsid w:val="003B65DD"/>
    <w:rsid w:val="003B735B"/>
    <w:rsid w:val="003C01BA"/>
    <w:rsid w:val="003C3E99"/>
    <w:rsid w:val="003C6A60"/>
    <w:rsid w:val="003C6F91"/>
    <w:rsid w:val="003D08EC"/>
    <w:rsid w:val="003D0B1A"/>
    <w:rsid w:val="003D332B"/>
    <w:rsid w:val="003E5DA2"/>
    <w:rsid w:val="003F2FD5"/>
    <w:rsid w:val="003F4528"/>
    <w:rsid w:val="00400738"/>
    <w:rsid w:val="00402597"/>
    <w:rsid w:val="00403FD9"/>
    <w:rsid w:val="004074B0"/>
    <w:rsid w:val="00411070"/>
    <w:rsid w:val="00415CA8"/>
    <w:rsid w:val="004238A4"/>
    <w:rsid w:val="004312EC"/>
    <w:rsid w:val="0043245F"/>
    <w:rsid w:val="00433BB9"/>
    <w:rsid w:val="00434108"/>
    <w:rsid w:val="004449D1"/>
    <w:rsid w:val="00444B97"/>
    <w:rsid w:val="00445AE1"/>
    <w:rsid w:val="004509FF"/>
    <w:rsid w:val="00450DA8"/>
    <w:rsid w:val="00452EC8"/>
    <w:rsid w:val="004552B6"/>
    <w:rsid w:val="004553A0"/>
    <w:rsid w:val="004557FE"/>
    <w:rsid w:val="00457B9B"/>
    <w:rsid w:val="0046348A"/>
    <w:rsid w:val="004663B3"/>
    <w:rsid w:val="004747DF"/>
    <w:rsid w:val="00480C23"/>
    <w:rsid w:val="0048136A"/>
    <w:rsid w:val="00484CB4"/>
    <w:rsid w:val="00486604"/>
    <w:rsid w:val="00497ACB"/>
    <w:rsid w:val="004A6B88"/>
    <w:rsid w:val="004A724E"/>
    <w:rsid w:val="004B538F"/>
    <w:rsid w:val="004B55FE"/>
    <w:rsid w:val="004B6507"/>
    <w:rsid w:val="004B71AF"/>
    <w:rsid w:val="004C1543"/>
    <w:rsid w:val="004C2D84"/>
    <w:rsid w:val="004D271B"/>
    <w:rsid w:val="004D55FC"/>
    <w:rsid w:val="004E1B73"/>
    <w:rsid w:val="004E466B"/>
    <w:rsid w:val="004F1834"/>
    <w:rsid w:val="004F3B28"/>
    <w:rsid w:val="004F492A"/>
    <w:rsid w:val="00503842"/>
    <w:rsid w:val="005171DD"/>
    <w:rsid w:val="00520E77"/>
    <w:rsid w:val="00524B40"/>
    <w:rsid w:val="00531D33"/>
    <w:rsid w:val="005422BF"/>
    <w:rsid w:val="00542A28"/>
    <w:rsid w:val="0055049B"/>
    <w:rsid w:val="00555236"/>
    <w:rsid w:val="00560A55"/>
    <w:rsid w:val="00561D94"/>
    <w:rsid w:val="00561F41"/>
    <w:rsid w:val="00562A02"/>
    <w:rsid w:val="00570675"/>
    <w:rsid w:val="005706AB"/>
    <w:rsid w:val="00574B0F"/>
    <w:rsid w:val="00576B3B"/>
    <w:rsid w:val="00576BB5"/>
    <w:rsid w:val="0059279E"/>
    <w:rsid w:val="005A4430"/>
    <w:rsid w:val="005A4B57"/>
    <w:rsid w:val="005A579B"/>
    <w:rsid w:val="005A581B"/>
    <w:rsid w:val="005A5C5E"/>
    <w:rsid w:val="005A64D6"/>
    <w:rsid w:val="005B194A"/>
    <w:rsid w:val="005B1E1B"/>
    <w:rsid w:val="005C192B"/>
    <w:rsid w:val="005C3A2F"/>
    <w:rsid w:val="005D1E16"/>
    <w:rsid w:val="005D37D1"/>
    <w:rsid w:val="005E0F72"/>
    <w:rsid w:val="005E1840"/>
    <w:rsid w:val="005E2C12"/>
    <w:rsid w:val="005E2DBA"/>
    <w:rsid w:val="005E2E16"/>
    <w:rsid w:val="005E3C4A"/>
    <w:rsid w:val="005E4F53"/>
    <w:rsid w:val="005E5955"/>
    <w:rsid w:val="005E7A9D"/>
    <w:rsid w:val="005F01FC"/>
    <w:rsid w:val="005F0E83"/>
    <w:rsid w:val="005F2B44"/>
    <w:rsid w:val="005F2C28"/>
    <w:rsid w:val="00600BF6"/>
    <w:rsid w:val="006060D7"/>
    <w:rsid w:val="006161DE"/>
    <w:rsid w:val="0061786E"/>
    <w:rsid w:val="0062272D"/>
    <w:rsid w:val="00624942"/>
    <w:rsid w:val="00626A93"/>
    <w:rsid w:val="00631D7B"/>
    <w:rsid w:val="00631E3D"/>
    <w:rsid w:val="00651140"/>
    <w:rsid w:val="00655D13"/>
    <w:rsid w:val="00660664"/>
    <w:rsid w:val="00662B2D"/>
    <w:rsid w:val="00663D73"/>
    <w:rsid w:val="006663CE"/>
    <w:rsid w:val="00672C40"/>
    <w:rsid w:val="0069414E"/>
    <w:rsid w:val="006A45EB"/>
    <w:rsid w:val="006A7B81"/>
    <w:rsid w:val="006A7BDF"/>
    <w:rsid w:val="006B3C12"/>
    <w:rsid w:val="006B4CD0"/>
    <w:rsid w:val="006B7674"/>
    <w:rsid w:val="006C40D8"/>
    <w:rsid w:val="006C4490"/>
    <w:rsid w:val="006C4B24"/>
    <w:rsid w:val="006D1DF8"/>
    <w:rsid w:val="006D6FF2"/>
    <w:rsid w:val="006E7298"/>
    <w:rsid w:val="006E7400"/>
    <w:rsid w:val="006F025A"/>
    <w:rsid w:val="006F390D"/>
    <w:rsid w:val="006F44D5"/>
    <w:rsid w:val="006F4E5A"/>
    <w:rsid w:val="0070085D"/>
    <w:rsid w:val="00702650"/>
    <w:rsid w:val="0070530C"/>
    <w:rsid w:val="00707127"/>
    <w:rsid w:val="007124F9"/>
    <w:rsid w:val="00712B79"/>
    <w:rsid w:val="007133B9"/>
    <w:rsid w:val="007141CF"/>
    <w:rsid w:val="00714A4D"/>
    <w:rsid w:val="00715FD8"/>
    <w:rsid w:val="00721AD0"/>
    <w:rsid w:val="00726BDA"/>
    <w:rsid w:val="007271BD"/>
    <w:rsid w:val="00730935"/>
    <w:rsid w:val="0073142B"/>
    <w:rsid w:val="00732FE6"/>
    <w:rsid w:val="007340AB"/>
    <w:rsid w:val="00734D5C"/>
    <w:rsid w:val="007367C6"/>
    <w:rsid w:val="0073748A"/>
    <w:rsid w:val="00740658"/>
    <w:rsid w:val="00743169"/>
    <w:rsid w:val="00750DB4"/>
    <w:rsid w:val="007511C4"/>
    <w:rsid w:val="00752F15"/>
    <w:rsid w:val="007607FF"/>
    <w:rsid w:val="00762A9F"/>
    <w:rsid w:val="00764E43"/>
    <w:rsid w:val="00766A23"/>
    <w:rsid w:val="00770479"/>
    <w:rsid w:val="0077136C"/>
    <w:rsid w:val="00771B50"/>
    <w:rsid w:val="00776C62"/>
    <w:rsid w:val="007832C9"/>
    <w:rsid w:val="00785D8B"/>
    <w:rsid w:val="00794C19"/>
    <w:rsid w:val="007A5362"/>
    <w:rsid w:val="007A7AA6"/>
    <w:rsid w:val="007B68F3"/>
    <w:rsid w:val="007C0FC1"/>
    <w:rsid w:val="007C5569"/>
    <w:rsid w:val="007C6A04"/>
    <w:rsid w:val="007C755C"/>
    <w:rsid w:val="007D1DAC"/>
    <w:rsid w:val="007D5CA6"/>
    <w:rsid w:val="007D7DB3"/>
    <w:rsid w:val="007E3627"/>
    <w:rsid w:val="007E4186"/>
    <w:rsid w:val="007E615B"/>
    <w:rsid w:val="007F06A1"/>
    <w:rsid w:val="007F2AEA"/>
    <w:rsid w:val="007F5ACC"/>
    <w:rsid w:val="00802903"/>
    <w:rsid w:val="00803B02"/>
    <w:rsid w:val="00803DC3"/>
    <w:rsid w:val="00804E1E"/>
    <w:rsid w:val="008074EE"/>
    <w:rsid w:val="008103EB"/>
    <w:rsid w:val="0081118D"/>
    <w:rsid w:val="00812CB1"/>
    <w:rsid w:val="008227EC"/>
    <w:rsid w:val="00825C3A"/>
    <w:rsid w:val="008269A4"/>
    <w:rsid w:val="00831E0C"/>
    <w:rsid w:val="00833FF2"/>
    <w:rsid w:val="00844618"/>
    <w:rsid w:val="00847957"/>
    <w:rsid w:val="008616D9"/>
    <w:rsid w:val="00874611"/>
    <w:rsid w:val="00877476"/>
    <w:rsid w:val="0088452A"/>
    <w:rsid w:val="00887E38"/>
    <w:rsid w:val="00893714"/>
    <w:rsid w:val="0089703C"/>
    <w:rsid w:val="008A26A4"/>
    <w:rsid w:val="008A2C5F"/>
    <w:rsid w:val="008A513A"/>
    <w:rsid w:val="008D7E75"/>
    <w:rsid w:val="008F0E54"/>
    <w:rsid w:val="008F5E7A"/>
    <w:rsid w:val="008F7319"/>
    <w:rsid w:val="0090164C"/>
    <w:rsid w:val="00903476"/>
    <w:rsid w:val="009051D7"/>
    <w:rsid w:val="00905357"/>
    <w:rsid w:val="00905FDF"/>
    <w:rsid w:val="00912B68"/>
    <w:rsid w:val="009204AF"/>
    <w:rsid w:val="0093675C"/>
    <w:rsid w:val="0095041A"/>
    <w:rsid w:val="009564C6"/>
    <w:rsid w:val="009564F3"/>
    <w:rsid w:val="00960133"/>
    <w:rsid w:val="00963740"/>
    <w:rsid w:val="00964478"/>
    <w:rsid w:val="00964D6F"/>
    <w:rsid w:val="00973DBC"/>
    <w:rsid w:val="00975482"/>
    <w:rsid w:val="00980F5B"/>
    <w:rsid w:val="00981EE6"/>
    <w:rsid w:val="009827BF"/>
    <w:rsid w:val="00991814"/>
    <w:rsid w:val="00994743"/>
    <w:rsid w:val="00994B59"/>
    <w:rsid w:val="009A0813"/>
    <w:rsid w:val="009A1153"/>
    <w:rsid w:val="009A1F95"/>
    <w:rsid w:val="009B33CC"/>
    <w:rsid w:val="009B59C3"/>
    <w:rsid w:val="009C0525"/>
    <w:rsid w:val="009C1F6F"/>
    <w:rsid w:val="009C35F6"/>
    <w:rsid w:val="009D5234"/>
    <w:rsid w:val="009D567E"/>
    <w:rsid w:val="009D5973"/>
    <w:rsid w:val="009D6055"/>
    <w:rsid w:val="009D7FC3"/>
    <w:rsid w:val="009E2C96"/>
    <w:rsid w:val="009E2D95"/>
    <w:rsid w:val="009F102D"/>
    <w:rsid w:val="009F632D"/>
    <w:rsid w:val="009F7AA9"/>
    <w:rsid w:val="00A00328"/>
    <w:rsid w:val="00A027F0"/>
    <w:rsid w:val="00A05530"/>
    <w:rsid w:val="00A14516"/>
    <w:rsid w:val="00A14CF1"/>
    <w:rsid w:val="00A171AD"/>
    <w:rsid w:val="00A2540A"/>
    <w:rsid w:val="00A30E18"/>
    <w:rsid w:val="00A31F2E"/>
    <w:rsid w:val="00A34B16"/>
    <w:rsid w:val="00A37BC2"/>
    <w:rsid w:val="00A431E4"/>
    <w:rsid w:val="00A47D02"/>
    <w:rsid w:val="00A6027C"/>
    <w:rsid w:val="00A6203E"/>
    <w:rsid w:val="00A62554"/>
    <w:rsid w:val="00A62828"/>
    <w:rsid w:val="00A71562"/>
    <w:rsid w:val="00A75C28"/>
    <w:rsid w:val="00A8049C"/>
    <w:rsid w:val="00A82D07"/>
    <w:rsid w:val="00A84852"/>
    <w:rsid w:val="00A9605F"/>
    <w:rsid w:val="00A97851"/>
    <w:rsid w:val="00AA51F6"/>
    <w:rsid w:val="00AA59CC"/>
    <w:rsid w:val="00AA6FA9"/>
    <w:rsid w:val="00AA7F1F"/>
    <w:rsid w:val="00AB129C"/>
    <w:rsid w:val="00AB136C"/>
    <w:rsid w:val="00AB21A0"/>
    <w:rsid w:val="00AB547E"/>
    <w:rsid w:val="00AB5981"/>
    <w:rsid w:val="00AB7CA5"/>
    <w:rsid w:val="00AC1A45"/>
    <w:rsid w:val="00AC227C"/>
    <w:rsid w:val="00AC4264"/>
    <w:rsid w:val="00AC7651"/>
    <w:rsid w:val="00AD0BA9"/>
    <w:rsid w:val="00AD26C2"/>
    <w:rsid w:val="00AE0A21"/>
    <w:rsid w:val="00AE0C13"/>
    <w:rsid w:val="00AE1BBA"/>
    <w:rsid w:val="00AE77EF"/>
    <w:rsid w:val="00AF600E"/>
    <w:rsid w:val="00B02253"/>
    <w:rsid w:val="00B02F93"/>
    <w:rsid w:val="00B03465"/>
    <w:rsid w:val="00B06B27"/>
    <w:rsid w:val="00B129E2"/>
    <w:rsid w:val="00B32FFF"/>
    <w:rsid w:val="00B428E6"/>
    <w:rsid w:val="00B46682"/>
    <w:rsid w:val="00B523F1"/>
    <w:rsid w:val="00B56A58"/>
    <w:rsid w:val="00B663EB"/>
    <w:rsid w:val="00B67CC5"/>
    <w:rsid w:val="00B72096"/>
    <w:rsid w:val="00B84B81"/>
    <w:rsid w:val="00B90660"/>
    <w:rsid w:val="00B94C8F"/>
    <w:rsid w:val="00BA1991"/>
    <w:rsid w:val="00BA2C5D"/>
    <w:rsid w:val="00BA315B"/>
    <w:rsid w:val="00BA31F4"/>
    <w:rsid w:val="00BA61EA"/>
    <w:rsid w:val="00BB03F8"/>
    <w:rsid w:val="00BB2683"/>
    <w:rsid w:val="00BB310D"/>
    <w:rsid w:val="00BB4067"/>
    <w:rsid w:val="00BB660E"/>
    <w:rsid w:val="00BC0F97"/>
    <w:rsid w:val="00BC4DB9"/>
    <w:rsid w:val="00BC5843"/>
    <w:rsid w:val="00BC5C10"/>
    <w:rsid w:val="00BC650A"/>
    <w:rsid w:val="00BD04A1"/>
    <w:rsid w:val="00BD12E5"/>
    <w:rsid w:val="00BD182B"/>
    <w:rsid w:val="00BD1843"/>
    <w:rsid w:val="00BE2035"/>
    <w:rsid w:val="00BE766E"/>
    <w:rsid w:val="00BF5038"/>
    <w:rsid w:val="00BF53DA"/>
    <w:rsid w:val="00BF6999"/>
    <w:rsid w:val="00BF7518"/>
    <w:rsid w:val="00C022CA"/>
    <w:rsid w:val="00C062BE"/>
    <w:rsid w:val="00C070FF"/>
    <w:rsid w:val="00C11CF5"/>
    <w:rsid w:val="00C14182"/>
    <w:rsid w:val="00C161C5"/>
    <w:rsid w:val="00C16372"/>
    <w:rsid w:val="00C175E0"/>
    <w:rsid w:val="00C23966"/>
    <w:rsid w:val="00C307EF"/>
    <w:rsid w:val="00C31334"/>
    <w:rsid w:val="00C33ACF"/>
    <w:rsid w:val="00C409FC"/>
    <w:rsid w:val="00C424B3"/>
    <w:rsid w:val="00C46C91"/>
    <w:rsid w:val="00C476E4"/>
    <w:rsid w:val="00C47755"/>
    <w:rsid w:val="00C527DA"/>
    <w:rsid w:val="00C5609C"/>
    <w:rsid w:val="00C62BFF"/>
    <w:rsid w:val="00C6560D"/>
    <w:rsid w:val="00C6578D"/>
    <w:rsid w:val="00C7022C"/>
    <w:rsid w:val="00C732CC"/>
    <w:rsid w:val="00C7392B"/>
    <w:rsid w:val="00C748FF"/>
    <w:rsid w:val="00C74C13"/>
    <w:rsid w:val="00C760E6"/>
    <w:rsid w:val="00C84302"/>
    <w:rsid w:val="00C84909"/>
    <w:rsid w:val="00C85E78"/>
    <w:rsid w:val="00C86D6C"/>
    <w:rsid w:val="00C9343A"/>
    <w:rsid w:val="00C94771"/>
    <w:rsid w:val="00CA0DF7"/>
    <w:rsid w:val="00CA14C2"/>
    <w:rsid w:val="00CA358C"/>
    <w:rsid w:val="00CB13CC"/>
    <w:rsid w:val="00CB7E83"/>
    <w:rsid w:val="00CC0A3C"/>
    <w:rsid w:val="00CC111D"/>
    <w:rsid w:val="00CC27A9"/>
    <w:rsid w:val="00CC31EE"/>
    <w:rsid w:val="00CC7868"/>
    <w:rsid w:val="00CD1F90"/>
    <w:rsid w:val="00CE1EC4"/>
    <w:rsid w:val="00CF003F"/>
    <w:rsid w:val="00CF462D"/>
    <w:rsid w:val="00D0256B"/>
    <w:rsid w:val="00D10428"/>
    <w:rsid w:val="00D10443"/>
    <w:rsid w:val="00D1502E"/>
    <w:rsid w:val="00D15890"/>
    <w:rsid w:val="00D161AF"/>
    <w:rsid w:val="00D2476E"/>
    <w:rsid w:val="00D3056C"/>
    <w:rsid w:val="00D31195"/>
    <w:rsid w:val="00D347A2"/>
    <w:rsid w:val="00D401AD"/>
    <w:rsid w:val="00D44DBA"/>
    <w:rsid w:val="00D523A8"/>
    <w:rsid w:val="00D55F28"/>
    <w:rsid w:val="00D61BCD"/>
    <w:rsid w:val="00D756F1"/>
    <w:rsid w:val="00D77013"/>
    <w:rsid w:val="00D7758A"/>
    <w:rsid w:val="00D85BD8"/>
    <w:rsid w:val="00D93CEB"/>
    <w:rsid w:val="00DA0058"/>
    <w:rsid w:val="00DA0C1F"/>
    <w:rsid w:val="00DA1C82"/>
    <w:rsid w:val="00DA2107"/>
    <w:rsid w:val="00DA3689"/>
    <w:rsid w:val="00DA52BF"/>
    <w:rsid w:val="00DA69D0"/>
    <w:rsid w:val="00DB04DE"/>
    <w:rsid w:val="00DB2B22"/>
    <w:rsid w:val="00DC05F2"/>
    <w:rsid w:val="00DD2961"/>
    <w:rsid w:val="00DD2FFB"/>
    <w:rsid w:val="00DD4B9E"/>
    <w:rsid w:val="00DD691E"/>
    <w:rsid w:val="00DE02B8"/>
    <w:rsid w:val="00DE0611"/>
    <w:rsid w:val="00DE0B7B"/>
    <w:rsid w:val="00DE2FB5"/>
    <w:rsid w:val="00DE6855"/>
    <w:rsid w:val="00DE6D6E"/>
    <w:rsid w:val="00DE7307"/>
    <w:rsid w:val="00DF462D"/>
    <w:rsid w:val="00DF5FFB"/>
    <w:rsid w:val="00DF780D"/>
    <w:rsid w:val="00DF7CEE"/>
    <w:rsid w:val="00E034E1"/>
    <w:rsid w:val="00E040A8"/>
    <w:rsid w:val="00E040B7"/>
    <w:rsid w:val="00E06D35"/>
    <w:rsid w:val="00E110A7"/>
    <w:rsid w:val="00E14470"/>
    <w:rsid w:val="00E16B56"/>
    <w:rsid w:val="00E16DFE"/>
    <w:rsid w:val="00E2032A"/>
    <w:rsid w:val="00E206BA"/>
    <w:rsid w:val="00E26BA0"/>
    <w:rsid w:val="00E36A7D"/>
    <w:rsid w:val="00E40DDD"/>
    <w:rsid w:val="00E41436"/>
    <w:rsid w:val="00E41AC1"/>
    <w:rsid w:val="00E443C0"/>
    <w:rsid w:val="00E510C2"/>
    <w:rsid w:val="00E53033"/>
    <w:rsid w:val="00E54851"/>
    <w:rsid w:val="00E55B87"/>
    <w:rsid w:val="00E62F7B"/>
    <w:rsid w:val="00E6567D"/>
    <w:rsid w:val="00E7166C"/>
    <w:rsid w:val="00E74B2E"/>
    <w:rsid w:val="00E74BB2"/>
    <w:rsid w:val="00E76F88"/>
    <w:rsid w:val="00E80FC5"/>
    <w:rsid w:val="00E9164E"/>
    <w:rsid w:val="00E93104"/>
    <w:rsid w:val="00E962B2"/>
    <w:rsid w:val="00E9781A"/>
    <w:rsid w:val="00EA4E25"/>
    <w:rsid w:val="00EA5AF3"/>
    <w:rsid w:val="00EB2B92"/>
    <w:rsid w:val="00EB4879"/>
    <w:rsid w:val="00EB6E8D"/>
    <w:rsid w:val="00EC11D8"/>
    <w:rsid w:val="00EC3249"/>
    <w:rsid w:val="00EC460A"/>
    <w:rsid w:val="00ED3D71"/>
    <w:rsid w:val="00ED6248"/>
    <w:rsid w:val="00ED72D9"/>
    <w:rsid w:val="00ED7F40"/>
    <w:rsid w:val="00EE44AF"/>
    <w:rsid w:val="00EE4C3A"/>
    <w:rsid w:val="00EE6EC2"/>
    <w:rsid w:val="00EE6EF5"/>
    <w:rsid w:val="00EF45C3"/>
    <w:rsid w:val="00EF478E"/>
    <w:rsid w:val="00EF5A8C"/>
    <w:rsid w:val="00F040A7"/>
    <w:rsid w:val="00F06240"/>
    <w:rsid w:val="00F06703"/>
    <w:rsid w:val="00F07876"/>
    <w:rsid w:val="00F124EC"/>
    <w:rsid w:val="00F14483"/>
    <w:rsid w:val="00F22DBC"/>
    <w:rsid w:val="00F24A7D"/>
    <w:rsid w:val="00F272A6"/>
    <w:rsid w:val="00F33A54"/>
    <w:rsid w:val="00F37B8E"/>
    <w:rsid w:val="00F42869"/>
    <w:rsid w:val="00F4308D"/>
    <w:rsid w:val="00F47536"/>
    <w:rsid w:val="00F506B6"/>
    <w:rsid w:val="00F6281F"/>
    <w:rsid w:val="00F639D5"/>
    <w:rsid w:val="00F67030"/>
    <w:rsid w:val="00F72399"/>
    <w:rsid w:val="00F73B5B"/>
    <w:rsid w:val="00F82D62"/>
    <w:rsid w:val="00F87DD2"/>
    <w:rsid w:val="00F95003"/>
    <w:rsid w:val="00FA032E"/>
    <w:rsid w:val="00FA2063"/>
    <w:rsid w:val="00FA2C35"/>
    <w:rsid w:val="00FA5554"/>
    <w:rsid w:val="00FB1915"/>
    <w:rsid w:val="00FB33FA"/>
    <w:rsid w:val="00FB4893"/>
    <w:rsid w:val="00FC1C78"/>
    <w:rsid w:val="00FC3974"/>
    <w:rsid w:val="00FD4A25"/>
    <w:rsid w:val="00FD4FD3"/>
    <w:rsid w:val="00FE1002"/>
    <w:rsid w:val="00FE3B78"/>
    <w:rsid w:val="00FE4517"/>
    <w:rsid w:val="00FF02A0"/>
    <w:rsid w:val="00FF408F"/>
    <w:rsid w:val="00FF6D05"/>
    <w:rsid w:val="01F6AC0F"/>
    <w:rsid w:val="0F6CF30B"/>
    <w:rsid w:val="21F4A7F4"/>
    <w:rsid w:val="2EE8D24D"/>
    <w:rsid w:val="3945638D"/>
    <w:rsid w:val="508A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70CDB"/>
  <w15:chartTrackingRefBased/>
  <w15:docId w15:val="{2D7F91FD-FC82-44AF-8C6A-90C4F7C92324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Theme="minorHAnsi" w:eastAsiaTheme="minorEastAsia" w:hAnsiTheme="minorHAnsi" w:cstheme="minorBidi" w:ascii="TH Sarabun New" w:hAnsi="TH Sarabun New" w:eastAsia="TH Sarabun New" w:cs="TH Sarabun New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C6E"/>
    <w:rPr>
      <w:rFonts w:ascii="TH Sarabun New" w:hAnsi="TH Sarabun New" w:cs="TH Sarabun New" w:eastAsia="TH Sarabun New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802903"/>
    <w:pPr>
      <w:keepNext/>
      <w:keepLines/>
      <w:spacing w:before="240" w:after="0"/>
      <w:jc w:val="center"/>
      <w:outlineLvl w:val="0"/>
    </w:pPr>
    <w:rPr>
      <w:rFonts w:eastAsiaTheme="majorEastAsia" w:ascii="TH Sarabun New" w:hAnsi="TH Sarabun New" w:eastAsia="TH Sarabun New" w:cs="TH Sarabun New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2903"/>
    <w:pPr>
      <w:keepNext/>
      <w:keepLines/>
      <w:spacing w:before="40" w:after="0"/>
      <w:outlineLvl w:val="1"/>
    </w:pPr>
    <w:rPr>
      <w:rFonts w:eastAsiaTheme="majorEastAsia" w:ascii="TH Sarabun New" w:hAnsi="TH Sarabun New" w:eastAsia="TH Sarabun New" w:cs="TH Sarabun New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02903"/>
    <w:pPr>
      <w:keepNext/>
      <w:keepLines/>
      <w:spacing w:before="40" w:after="0"/>
      <w:outlineLvl w:val="2"/>
    </w:pPr>
    <w:rPr>
      <w:rFonts w:eastAsiaTheme="majorEastAsia" w:ascii="TH Sarabun New" w:hAnsi="TH Sarabun New" w:eastAsia="TH Sarabun New" w:cs="TH Sarabun New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5927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 w:ascii="TH Sarabun New" w:hAnsi="TH Sarabun New" w:eastAsia="TH Sarabun New" w:cs="TH Sarabun New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30D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 w:ascii="TH Sarabun New" w:hAnsi="TH Sarabun New" w:eastAsia="TH Sarabun New" w:cs="TH Sarabun New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73DBC"/>
    <w:rPr>
      <w:rFonts w:ascii="TH Sarabun New" w:hAnsi="TH Sarabun New" w:cs="TH Sarabun New" w:eastAsia="TH Sarabun New"/>
      <w:sz w:val="32"/>
      <w:szCs w:val="32"/>
    </w:rPr>
  </w:style>
  <w:style w:type="paragraph" w:styleId="a5">
    <w:name w:val="footer"/>
    <w:basedOn w:val="a"/>
    <w:link w:val="a6"/>
    <w:uiPriority w:val="99"/>
    <w:unhideWhenUsed/>
    <w:rsid w:val="0097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73DBC"/>
    <w:rPr>
      <w:rFonts w:ascii="TH Sarabun New" w:hAnsi="TH Sarabun New" w:cs="TH Sarabun New" w:eastAsia="TH Sarabun New"/>
      <w:sz w:val="32"/>
      <w:szCs w:val="32"/>
    </w:rPr>
  </w:style>
  <w:style w:type="character" w:customStyle="1" w:styleId="10">
    <w:name w:val="หัวเรื่อง 1 อักขระ"/>
    <w:basedOn w:val="a0"/>
    <w:link w:val="1"/>
    <w:uiPriority w:val="9"/>
    <w:rsid w:val="00802903"/>
    <w:rPr>
      <w:rFonts w:ascii="TH Sarabun New" w:eastAsiaTheme="majorEastAsia" w:hAnsi="TH Sarabun New" w:cs="TH Sarabun New" w:eastAsia="TH Sarabun New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802903"/>
    <w:rPr>
      <w:rFonts w:ascii="TH Sarabun New" w:eastAsiaTheme="majorEastAsia" w:hAnsi="TH Sarabun New" w:cs="TH Sarabun New" w:eastAsia="TH Sarabun New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59279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2903"/>
    <w:pPr>
      <w:spacing w:after="100"/>
      <w:ind w:left="320"/>
    </w:pPr>
  </w:style>
  <w:style w:type="character" w:styleId="a7">
    <w:name w:val="Hyperlink"/>
    <w:basedOn w:val="a0"/>
    <w:uiPriority w:val="99"/>
    <w:unhideWhenUsed/>
    <w:rsid w:val="00802903"/>
    <w:rPr>
      <w:color w:val="0563C1" w:themeColor="hyperlink"/>
      <w:u w:val="single"/>
    </w:rPr>
  </w:style>
  <w:style w:type="character" w:customStyle="1" w:styleId="30">
    <w:name w:val="หัวเรื่อง 3 อักขระ"/>
    <w:basedOn w:val="a0"/>
    <w:link w:val="3"/>
    <w:uiPriority w:val="9"/>
    <w:rsid w:val="00802903"/>
    <w:rPr>
      <w:rFonts w:ascii="TH Sarabun New" w:eastAsiaTheme="majorEastAsia" w:hAnsi="TH Sarabun New" w:cs="TH Sarabun New" w:eastAsia="TH Sarabun New"/>
      <w:b/>
      <w:bCs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802903"/>
    <w:pPr>
      <w:outlineLvl w:val="9"/>
    </w:pPr>
    <w:rPr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02903"/>
    <w:pPr>
      <w:spacing w:after="100"/>
      <w:ind w:left="640"/>
    </w:pPr>
  </w:style>
  <w:style w:type="table" w:styleId="a9">
    <w:name w:val="Table Grid"/>
    <w:basedOn w:val="a1"/>
    <w:uiPriority w:val="39"/>
    <w:rsid w:val="0059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aliases w:val="ตารางที่"/>
    <w:basedOn w:val="a"/>
    <w:next w:val="a"/>
    <w:link w:val="ab"/>
    <w:unhideWhenUsed/>
    <w:qFormat/>
    <w:rsid w:val="0059279E"/>
    <w:pPr>
      <w:spacing w:after="120" w:line="240" w:lineRule="auto"/>
    </w:pPr>
  </w:style>
  <w:style w:type="character" w:customStyle="1" w:styleId="40">
    <w:name w:val="หัวเรื่อง 4 อักขระ"/>
    <w:basedOn w:val="a0"/>
    <w:link w:val="4"/>
    <w:uiPriority w:val="9"/>
    <w:rsid w:val="0059279E"/>
    <w:rPr>
      <w:rFonts w:asciiTheme="majorHAnsi" w:eastAsiaTheme="majorEastAsia" w:hAnsiTheme="majorHAnsi" w:cstheme="majorBidi" w:ascii="TH Sarabun New" w:hAnsi="TH Sarabun New" w:eastAsia="TH Sarabun New" w:cs="TH Sarabun New"/>
      <w:i/>
      <w:iCs/>
      <w:color w:val="2F5496" w:themeColor="accent1" w:themeShade="BF"/>
      <w:sz w:val="32"/>
      <w:szCs w:val="32"/>
    </w:rPr>
  </w:style>
  <w:style w:type="paragraph" w:styleId="ac">
    <w:name w:val="table of figures"/>
    <w:basedOn w:val="a"/>
    <w:next w:val="a"/>
    <w:uiPriority w:val="99"/>
    <w:unhideWhenUsed/>
    <w:rsid w:val="0059279E"/>
    <w:pPr>
      <w:spacing w:before="100" w:beforeAutospacing="1" w:after="0"/>
      <w:ind w:left="144"/>
    </w:pPr>
  </w:style>
  <w:style w:type="paragraph" w:customStyle="1" w:styleId="ad">
    <w:name w:val="รูปภาพ"/>
    <w:basedOn w:val="aa"/>
    <w:link w:val="Char"/>
    <w:qFormat/>
    <w:rsid w:val="004E1B73"/>
    <w:rPr>
      <w:lang w:bidi="th-TH"/>
    </w:rPr>
  </w:style>
  <w:style w:type="character" w:customStyle="1" w:styleId="ab">
    <w:name w:val="คำอธิบายภาพ อักขระ"/>
    <w:aliases w:val="ตารางที่ อักขระ"/>
    <w:basedOn w:val="a0"/>
    <w:link w:val="aa"/>
    <w:rsid w:val="004E1B73"/>
    <w:rPr>
      <w:rFonts w:ascii="TH Sarabun New" w:hAnsi="TH Sarabun New" w:cs="TH Sarabun New" w:eastAsia="TH Sarabun New"/>
      <w:sz w:val="32"/>
      <w:szCs w:val="32"/>
    </w:rPr>
  </w:style>
  <w:style w:type="character" w:customStyle="1" w:styleId="Char">
    <w:name w:val="รูปภาพ Char"/>
    <w:basedOn w:val="ab"/>
    <w:link w:val="ad"/>
    <w:rsid w:val="004E1B73"/>
    <w:rPr>
      <w:rFonts w:ascii="TH Sarabun New" w:hAnsi="TH Sarabun New" w:cs="TH Sarabun New" w:eastAsia="TH Sarabun New"/>
      <w:sz w:val="32"/>
      <w:szCs w:val="32"/>
      <w:lang w:bidi="th-TH"/>
    </w:rPr>
  </w:style>
  <w:style w:type="paragraph" w:customStyle="1" w:styleId="ae">
    <w:name w:val="ตาราง"/>
    <w:basedOn w:val="a"/>
    <w:link w:val="Char0"/>
    <w:qFormat/>
    <w:rsid w:val="004E1B73"/>
    <w:pPr>
      <w:spacing w:before="120" w:after="0"/>
    </w:pPr>
  </w:style>
  <w:style w:type="character" w:customStyle="1" w:styleId="Char0">
    <w:name w:val="ตาราง Char"/>
    <w:basedOn w:val="a0"/>
    <w:link w:val="ae"/>
    <w:rsid w:val="004E1B73"/>
    <w:rPr>
      <w:rFonts w:ascii="TH Sarabun New" w:hAnsi="TH Sarabun New" w:cs="TH Sarabun New" w:eastAsia="TH Sarabun New"/>
      <w:sz w:val="32"/>
      <w:szCs w:val="32"/>
    </w:rPr>
  </w:style>
  <w:style w:type="character" w:customStyle="1" w:styleId="Char1">
    <w:name w:val="ตารางที่ Char"/>
    <w:basedOn w:val="a0"/>
    <w:rsid w:val="005D37D1"/>
    <w:rPr>
      <w:rFonts w:ascii="TH Sarabun New" w:hAnsi="TH Sarabun New" w:cs="TH Sarabun New" w:eastAsia="TH Sarabun New"/>
      <w:sz w:val="32"/>
      <w:szCs w:val="32"/>
      <w:lang w:bidi="th-TH"/>
    </w:rPr>
  </w:style>
  <w:style w:type="paragraph" w:styleId="af">
    <w:name w:val="List Paragraph"/>
    <w:basedOn w:val="a"/>
    <w:uiPriority w:val="34"/>
    <w:qFormat/>
    <w:rsid w:val="00E53033"/>
    <w:pPr>
      <w:spacing w:line="278" w:lineRule="auto"/>
      <w:ind w:left="720"/>
      <w:contextualSpacing/>
    </w:pPr>
    <w:rPr>
      <w:rFonts w:cstheme="minorBidi" w:ascii="TH Sarabun New" w:hAnsi="TH Sarabun New" w:eastAsia="TH Sarabun New" w:cs="TH Sarabun New"/>
      <w:szCs w:val="30"/>
      <w:lang w:bidi="th-TH"/>
    </w:rPr>
  </w:style>
  <w:style w:type="character" w:customStyle="1" w:styleId="50">
    <w:name w:val="หัวเรื่อง 5 อักขระ"/>
    <w:basedOn w:val="a0"/>
    <w:link w:val="5"/>
    <w:uiPriority w:val="9"/>
    <w:rsid w:val="00130DBC"/>
    <w:rPr>
      <w:rFonts w:asciiTheme="majorHAnsi" w:eastAsiaTheme="majorEastAsia" w:hAnsiTheme="majorHAnsi" w:cstheme="majorBidi" w:ascii="TH Sarabun New" w:hAnsi="TH Sarabun New" w:eastAsia="TH Sarabun New" w:cs="TH Sarabun New"/>
      <w:color w:val="2F5496" w:themeColor="accent1" w:themeShade="BF"/>
      <w:sz w:val="32"/>
      <w:szCs w:val="32"/>
    </w:rPr>
  </w:style>
  <w:style w:type="character" w:styleId="af0">
    <w:name w:val="annotation reference"/>
    <w:basedOn w:val="a0"/>
    <w:uiPriority w:val="99"/>
    <w:semiHidden/>
    <w:unhideWhenUsed/>
    <w:rsid w:val="0037728C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37728C"/>
    <w:pPr>
      <w:spacing w:line="240" w:lineRule="auto"/>
    </w:pPr>
    <w:rPr>
      <w:sz w:val="20"/>
      <w:szCs w:val="20"/>
    </w:rPr>
  </w:style>
  <w:style w:type="character" w:customStyle="1" w:styleId="af2">
    <w:name w:val="ข้อความข้อคิดเห็น อักขระ"/>
    <w:basedOn w:val="a0"/>
    <w:link w:val="af1"/>
    <w:uiPriority w:val="99"/>
    <w:rsid w:val="0037728C"/>
    <w:rPr>
      <w:rFonts w:ascii="TH Sarabun New" w:hAnsi="TH Sarabun New" w:cs="TH Sarabun New" w:eastAsia="TH Sarabun New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7728C"/>
    <w:rPr>
      <w:b/>
      <w:bCs/>
    </w:rPr>
  </w:style>
  <w:style w:type="character" w:customStyle="1" w:styleId="af4">
    <w:name w:val="ชื่อเรื่องของข้อคิดเห็น อักขระ"/>
    <w:basedOn w:val="af2"/>
    <w:link w:val="af3"/>
    <w:uiPriority w:val="99"/>
    <w:semiHidden/>
    <w:rsid w:val="0037728C"/>
    <w:rPr>
      <w:rFonts w:ascii="TH Sarabun New" w:hAnsi="TH Sarabun New" w:cs="TH Sarabun New" w:eastAsia="TH Sarabun New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8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8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7\Documents\Custom%20Office%20Templates\Template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33F8C985FEE419E4DBAE32060AB10" ma:contentTypeVersion="5" ma:contentTypeDescription="Create a new document." ma:contentTypeScope="" ma:versionID="fe4e4effd5239a33f63daebd113936c7">
  <xsd:schema xmlns:xsd="http://www.w3.org/2001/XMLSchema" xmlns:xs="http://www.w3.org/2001/XMLSchema" xmlns:p="http://schemas.microsoft.com/office/2006/metadata/properties" xmlns:ns3="fd77f116-8513-4e3e-bd19-cfffbc3f3e1f" targetNamespace="http://schemas.microsoft.com/office/2006/metadata/properties" ma:root="true" ma:fieldsID="537dab656f3dc8d27bae855fca6001ce" ns3:_="">
    <xsd:import namespace="fd77f116-8513-4e3e-bd19-cfffbc3f3e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7f116-8513-4e3e-bd19-cfffbc3f3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77f116-8513-4e3e-bd19-cfffbc3f3e1f" xsi:nil="true"/>
  </documentManagement>
</p:properties>
</file>

<file path=customXml/itemProps1.xml><?xml version="1.0" encoding="utf-8"?>
<ds:datastoreItem xmlns:ds="http://schemas.openxmlformats.org/officeDocument/2006/customXml" ds:itemID="{BF46918B-5B89-4C68-A4A0-31F0C5A7F7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77f116-8513-4e3e-bd19-cfffbc3f3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F323AE-A958-4526-9F0C-2A5422E2EF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C88C04-8CBC-4327-B207-F01EC119F7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64A05E-6FA0-46E3-8478-92065D494E5A}">
  <ds:schemaRefs>
    <ds:schemaRef ds:uri="http://schemas.microsoft.com/office/2006/metadata/properties"/>
    <ds:schemaRef ds:uri="http://schemas.microsoft.com/office/infopath/2007/PartnerControls"/>
    <ds:schemaRef ds:uri="fd77f116-8513-4e3e-bd19-cfffbc3f3e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Document.dotx</Template>
  <TotalTime>0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Sirikorn Saisod</dc:creator>
  <cp:keywords/>
  <dc:description/>
  <cp:lastModifiedBy>Amonpan Noicharoen</cp:lastModifiedBy>
  <cp:revision>2</cp:revision>
  <cp:lastPrinted>2024-10-30T17:05:00Z</cp:lastPrinted>
  <dcterms:created xsi:type="dcterms:W3CDTF">2026-01-17T19:01:00Z</dcterms:created>
  <dcterms:modified xsi:type="dcterms:W3CDTF">2026-01-17T19:01:00Z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0x01010059533F8C985FEE419E4DBAE32060AB10</vt:lpwstr>
  </property>
  <property fmtid="{D5CDD505-2E9C-101B-9397-08002B2CF9AE}" pid="3" name="GrammarlyDocumentId">
    <vt:lpwstr>17ff904e215f0b437c3c256ef2937c27a7a75281801fff700182241d840f327b</vt:lpwstr>
  </property>
</Properties>
</file>